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fill o:detectmouseclick="t"/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fill o:detectmouseclick="t"/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4178243</wp:posOffset>
                </wp:positionV>
                <wp:extent cx="839586" cy="415636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86" cy="415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21280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212804">
                              <w:rPr>
                                <w:color w:val="FFFFFF" w:themeColor="background1"/>
                                <w:sz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5.15pt;margin-top:329pt;width:66.1pt;height:32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" filled="f" stroked="f" strokeweight=".5pt">
                <v:textbox>
                  <w:txbxContent>
                    <w:p w:rsidR="00212804" w:rsidRPr="00212804" w:rsidRDefault="00212804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212804">
                        <w:rPr>
                          <w:color w:val="FFFFFF" w:themeColor="background1"/>
                          <w:sz w:val="28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3837EF">
        <w:t>Praktikum</w:t>
      </w:r>
      <w:bookmarkStart w:id="0" w:name="_GoBack"/>
      <w:bookmarkEnd w:id="0"/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6C56E6" w:rsidP="006C56E6">
      <w:pPr>
        <w:rPr>
          <w:rStyle w:val="Emphasis"/>
        </w:rPr>
      </w:pPr>
      <w:r>
        <w:rPr>
          <w:noProof/>
        </w:rPr>
        <w:drawing>
          <wp:inline distT="0" distB="0" distL="0" distR="0" wp14:anchorId="702D445B" wp14:editId="32F4BE83">
            <wp:extent cx="5943600" cy="29076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6C56E6" w:rsidP="006C56E6">
      <w:r>
        <w:t>Pada halaman dashboard admin, terdapat beberapa pilihan menu yang bisa admin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Data user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Data Kelas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Data Laboratorium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Buka Perekrutan Asisten</w:t>
      </w:r>
    </w:p>
    <w:p w:rsidR="006C56E6" w:rsidRDefault="006C56E6" w:rsidP="006C56E6">
      <w:r>
        <w:t>Admin dapat mendownload panduan pengguna pada halaman dashboardnya.</w:t>
      </w:r>
    </w:p>
    <w:p w:rsidR="00CF33B3" w:rsidRDefault="00CF33B3" w:rsidP="006C56E6"/>
    <w:p w:rsidR="00457BEB" w:rsidRPr="0026504D" w:rsidRDefault="00CF33B3" w:rsidP="0026504D">
      <w:pPr>
        <w:pStyle w:val="Heading1"/>
      </w:pPr>
      <w:r>
        <w:t>Data User</w:t>
      </w:r>
    </w:p>
    <w:p w:rsidR="006B0B82" w:rsidRDefault="00CF33B3" w:rsidP="00B53817">
      <w:r>
        <w:rPr>
          <w:noProof/>
        </w:rPr>
        <w:drawing>
          <wp:inline distT="0" distB="0" distL="0" distR="0" wp14:anchorId="2790D45C" wp14:editId="16989AD3">
            <wp:extent cx="5943600" cy="2871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B3" w:rsidRDefault="00CF33B3" w:rsidP="00B53817">
      <w:r>
        <w:t>Pada halaman data user Admin dapat menambah, mengubah, dan menghapus data user.</w:t>
      </w:r>
    </w:p>
    <w:p w:rsidR="00CF33B3" w:rsidRDefault="00CF33B3" w:rsidP="00B53817">
      <w:r>
        <w:rPr>
          <w:noProof/>
        </w:rPr>
        <w:drawing>
          <wp:inline distT="0" distB="0" distL="0" distR="0" wp14:anchorId="4065435B" wp14:editId="2DE8645E">
            <wp:extent cx="5943600" cy="2827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Tambah Data</w:t>
      </w:r>
    </w:p>
    <w:p w:rsidR="00CF33B3" w:rsidRDefault="00CF33B3" w:rsidP="009D74CF">
      <w:pPr>
        <w:pStyle w:val="ListParagraph"/>
      </w:pPr>
      <w:r>
        <w:t>Admin dapat menambah data user dengan menekan tombol “tambah user”. Tiap kolom harus diisi dan password minimal 8 karakter. Bila data sudah terisi admin menekan tombol “tambah data user” untuk memasukkan data ke database</w:t>
      </w:r>
    </w:p>
    <w:p w:rsidR="00CF33B3" w:rsidRDefault="00CF33B3" w:rsidP="00CF33B3">
      <w:pPr>
        <w:rPr>
          <w:noProof/>
        </w:rPr>
      </w:pPr>
      <w:r>
        <w:rPr>
          <w:noProof/>
        </w:rPr>
        <w:drawing>
          <wp:inline distT="0" distB="0" distL="0" distR="0" wp14:anchorId="27AC9EFE" wp14:editId="7453E859">
            <wp:extent cx="5943600" cy="4274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Admin</w:t>
      </w:r>
      <w:r>
        <w:rPr>
          <w:noProof/>
        </w:rPr>
        <w:t xml:space="preserve"> juga dapat menambah data dengan menggunakkan import excel bila menekan tombol “import data user”</w:t>
      </w:r>
      <w:r w:rsidR="009D74CF">
        <w:rPr>
          <w:noProof/>
        </w:rPr>
        <w:t>. Admin harus menyesuaikan template dari file excel yang di upload sesuai dengan ketentuan file yang disediakan pada tombol “download template excel”</w:t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Udah Data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731B3579" wp14:editId="5320CE32">
            <wp:extent cx="594360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Hapus Data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4920C26D" wp14:editId="747257BE">
            <wp:extent cx="5943600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Pr="0026504D" w:rsidRDefault="009D74CF" w:rsidP="0026504D">
      <w:pPr>
        <w:pStyle w:val="Heading1-PageBreak"/>
      </w:pPr>
      <w:r>
        <w:t>Data Kelas</w:t>
      </w:r>
    </w:p>
    <w:p w:rsidR="009D74CF" w:rsidRDefault="009D74CF" w:rsidP="00457BEB">
      <w:r>
        <w:rPr>
          <w:noProof/>
        </w:rPr>
        <w:drawing>
          <wp:inline distT="0" distB="0" distL="0" distR="0" wp14:anchorId="4E3301DD" wp14:editId="6C119C90">
            <wp:extent cx="5943600" cy="2897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>Pada halaman tambah data kelas admin dapat menambah kelas, menambah peserta kelas, menambah asisten kelas, edit kelas, dan hapus kelas.</w:t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Tambah Kelas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7E129C0E" wp14:editId="29DC22C9">
            <wp:extent cx="5943600" cy="28917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Tambah Peserta Kelas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17A108DA" wp14:editId="042B21DC">
            <wp:extent cx="5943600" cy="290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Tambah Asisten Kelas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1EBBCCEB" wp14:editId="4F25EF92">
            <wp:extent cx="5943600" cy="28492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Edit Kelas</w:t>
      </w:r>
    </w:p>
    <w:p w:rsidR="009D74CF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30817BDC" wp14:editId="347877F0">
            <wp:extent cx="5943600" cy="2842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Hapus Kelas</w:t>
      </w:r>
    </w:p>
    <w:p w:rsidR="009D74CF" w:rsidRPr="006419B2" w:rsidRDefault="009D74CF" w:rsidP="009D74CF">
      <w:pPr>
        <w:pStyle w:val="ListParagraph"/>
      </w:pPr>
      <w:r>
        <w:rPr>
          <w:noProof/>
        </w:rPr>
        <w:drawing>
          <wp:inline distT="0" distB="0" distL="0" distR="0" wp14:anchorId="69A64203" wp14:editId="2ECE0CB4">
            <wp:extent cx="5943600" cy="29076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Pr="0026504D" w:rsidRDefault="000D31A3" w:rsidP="0026504D">
      <w:pPr>
        <w:pStyle w:val="Heading1"/>
      </w:pPr>
      <w:r>
        <w:t>Data Laboratorium</w:t>
      </w:r>
    </w:p>
    <w:p w:rsidR="00457BEB" w:rsidRDefault="000D31A3" w:rsidP="00B61F85">
      <w:pPr>
        <w:keepNext/>
      </w:pPr>
      <w:r>
        <w:rPr>
          <w:noProof/>
        </w:rPr>
        <w:drawing>
          <wp:inline distT="0" distB="0" distL="0" distR="0" wp14:anchorId="72988B2F" wp14:editId="1CEB3D61">
            <wp:extent cx="5943600" cy="2835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82" w:rsidRDefault="000D31A3" w:rsidP="000D31A3">
      <w:r>
        <w:t>Pada halaaman data lab</w:t>
      </w:r>
      <w:r w:rsidR="00BF66B0">
        <w:t>oratorium admind dapat menambah data, mengubah data dan menghapus data.</w:t>
      </w:r>
    </w:p>
    <w:p w:rsidR="00BF66B0" w:rsidRDefault="00BF66B0" w:rsidP="00BF66B0">
      <w:pPr>
        <w:pStyle w:val="ListParagraph"/>
        <w:numPr>
          <w:ilvl w:val="0"/>
          <w:numId w:val="24"/>
        </w:numPr>
      </w:pPr>
      <w:r>
        <w:t>Tambah Data Lab</w:t>
      </w:r>
    </w:p>
    <w:p w:rsidR="00BF66B0" w:rsidRDefault="00BF66B0" w:rsidP="00BF66B0">
      <w:pPr>
        <w:pStyle w:val="ListParagraph"/>
      </w:pPr>
      <w:r>
        <w:rPr>
          <w:noProof/>
        </w:rPr>
        <w:drawing>
          <wp:inline distT="0" distB="0" distL="0" distR="0" wp14:anchorId="68A6451C" wp14:editId="2A440C52">
            <wp:extent cx="5943600" cy="2800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0" w:rsidRDefault="00BF66B0" w:rsidP="00BF66B0">
      <w:pPr>
        <w:pStyle w:val="ListParagraph"/>
        <w:numPr>
          <w:ilvl w:val="0"/>
          <w:numId w:val="24"/>
        </w:numPr>
      </w:pPr>
      <w:r>
        <w:t>Edit Data Lab</w:t>
      </w:r>
    </w:p>
    <w:p w:rsidR="00BF66B0" w:rsidRDefault="00BF66B0" w:rsidP="00BF66B0">
      <w:pPr>
        <w:pStyle w:val="ListParagraph"/>
      </w:pPr>
      <w:r>
        <w:rPr>
          <w:noProof/>
        </w:rPr>
        <w:drawing>
          <wp:inline distT="0" distB="0" distL="0" distR="0" wp14:anchorId="0E52BC76" wp14:editId="6FD1ADDC">
            <wp:extent cx="5943600" cy="2854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0" w:rsidRDefault="00BF66B0" w:rsidP="00BF66B0">
      <w:pPr>
        <w:pStyle w:val="ListParagraph"/>
        <w:numPr>
          <w:ilvl w:val="0"/>
          <w:numId w:val="24"/>
        </w:numPr>
      </w:pPr>
      <w:r>
        <w:t>Hapus Data Lab</w:t>
      </w:r>
    </w:p>
    <w:p w:rsidR="00BF66B0" w:rsidRDefault="00BF66B0" w:rsidP="00BF66B0">
      <w:pPr>
        <w:pStyle w:val="ListParagraph"/>
      </w:pPr>
      <w:r>
        <w:rPr>
          <w:noProof/>
        </w:rPr>
        <w:drawing>
          <wp:inline distT="0" distB="0" distL="0" distR="0" wp14:anchorId="3E59C963" wp14:editId="41E4B236">
            <wp:extent cx="5943600" cy="2649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BF66B0" w:rsidP="00457BEB">
      <w:pPr>
        <w:pStyle w:val="Heading1"/>
      </w:pPr>
      <w:r>
        <w:t>Buka Perekrutan Asisten</w:t>
      </w:r>
    </w:p>
    <w:p w:rsidR="00457BEB" w:rsidRDefault="00BF66B0" w:rsidP="00457BEB">
      <w:r>
        <w:rPr>
          <w:noProof/>
        </w:rPr>
        <w:drawing>
          <wp:inline distT="0" distB="0" distL="0" distR="0" wp14:anchorId="1525C3A1" wp14:editId="561FDF2A">
            <wp:extent cx="5943600" cy="28282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72" w:rsidRDefault="00BF66B0" w:rsidP="00BF66B0">
      <w:pPr>
        <w:pStyle w:val="Image"/>
        <w:numPr>
          <w:ilvl w:val="0"/>
          <w:numId w:val="25"/>
        </w:numPr>
        <w:jc w:val="left"/>
      </w:pPr>
      <w:r>
        <w:t>Tambah Mata Kuliah Praktikum</w:t>
      </w:r>
    </w:p>
    <w:p w:rsidR="00BF66B0" w:rsidRDefault="00BF66B0" w:rsidP="00BF66B0">
      <w:pPr>
        <w:pStyle w:val="Image"/>
        <w:ind w:left="720"/>
        <w:jc w:val="left"/>
      </w:pPr>
      <w:r>
        <w:rPr>
          <w:noProof/>
        </w:rPr>
        <w:drawing>
          <wp:inline distT="0" distB="0" distL="0" distR="0" wp14:anchorId="4075F2EE" wp14:editId="4A6B448F">
            <wp:extent cx="5943600" cy="2874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0" w:rsidRDefault="00BF66B0" w:rsidP="00BF66B0">
      <w:pPr>
        <w:pStyle w:val="Image"/>
        <w:numPr>
          <w:ilvl w:val="0"/>
          <w:numId w:val="25"/>
        </w:numPr>
        <w:jc w:val="left"/>
      </w:pPr>
      <w:r>
        <w:t>Ubah Status Rekrut</w:t>
      </w:r>
    </w:p>
    <w:p w:rsidR="00BF66B0" w:rsidRDefault="00BF66B0" w:rsidP="00BF66B0">
      <w:pPr>
        <w:pStyle w:val="Image"/>
        <w:ind w:left="720"/>
        <w:jc w:val="left"/>
      </w:pPr>
      <w:r>
        <w:rPr>
          <w:noProof/>
        </w:rPr>
        <w:drawing>
          <wp:inline distT="0" distB="0" distL="0" distR="0" wp14:anchorId="388C0C64" wp14:editId="2DC076C7">
            <wp:extent cx="5943600" cy="2823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0" w:rsidRDefault="00BF66B0" w:rsidP="00BF66B0">
      <w:pPr>
        <w:pStyle w:val="Image"/>
        <w:numPr>
          <w:ilvl w:val="0"/>
          <w:numId w:val="25"/>
        </w:numPr>
        <w:jc w:val="left"/>
      </w:pPr>
      <w:r>
        <w:t>Hapus Mata Kuliah Perekrutan</w:t>
      </w:r>
    </w:p>
    <w:p w:rsidR="00BF66B0" w:rsidRDefault="00BF66B0" w:rsidP="00BF66B0">
      <w:pPr>
        <w:pStyle w:val="Image"/>
        <w:ind w:left="720"/>
        <w:jc w:val="left"/>
      </w:pPr>
      <w:r>
        <w:rPr>
          <w:noProof/>
        </w:rPr>
        <w:drawing>
          <wp:inline distT="0" distB="0" distL="0" distR="0" wp14:anchorId="20C60C29" wp14:editId="6B9DC269">
            <wp:extent cx="5943600" cy="30429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43" w:rsidRDefault="00F71943" w:rsidP="00F71943">
      <w:pPr>
        <w:pStyle w:val="Heading1"/>
      </w:pPr>
      <w:r>
        <w:t>Log-Out</w:t>
      </w:r>
    </w:p>
    <w:p w:rsidR="00BF66B0" w:rsidRDefault="00F71943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5B8173F3" wp14:editId="6A1E86F7">
            <wp:extent cx="5943600" cy="215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6B0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6884" w:rsidRDefault="00006884">
      <w:pPr>
        <w:spacing w:line="240" w:lineRule="auto"/>
      </w:pPr>
      <w:r>
        <w:separator/>
      </w:r>
    </w:p>
  </w:endnote>
  <w:endnote w:type="continuationSeparator" w:id="0">
    <w:p w:rsidR="00006884" w:rsidRDefault="000068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6884" w:rsidRDefault="00006884">
      <w:pPr>
        <w:spacing w:line="240" w:lineRule="auto"/>
      </w:pPr>
      <w:r>
        <w:separator/>
      </w:r>
    </w:p>
  </w:footnote>
  <w:footnote w:type="continuationSeparator" w:id="0">
    <w:p w:rsidR="00006884" w:rsidRDefault="000068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5"/>
  </w:num>
  <w:num w:numId="22">
    <w:abstractNumId w:val="14"/>
  </w:num>
  <w:num w:numId="23">
    <w:abstractNumId w:val="17"/>
  </w:num>
  <w:num w:numId="24">
    <w:abstractNumId w:val="1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6884"/>
    <w:rsid w:val="00007202"/>
    <w:rsid w:val="000150E9"/>
    <w:rsid w:val="00030E3C"/>
    <w:rsid w:val="00072D27"/>
    <w:rsid w:val="00083C22"/>
    <w:rsid w:val="00086E87"/>
    <w:rsid w:val="000871A8"/>
    <w:rsid w:val="000A036B"/>
    <w:rsid w:val="000C1C1F"/>
    <w:rsid w:val="000D0E4A"/>
    <w:rsid w:val="000D31A3"/>
    <w:rsid w:val="000F11B9"/>
    <w:rsid w:val="00102341"/>
    <w:rsid w:val="00105960"/>
    <w:rsid w:val="001073CE"/>
    <w:rsid w:val="00121553"/>
    <w:rsid w:val="00131CAB"/>
    <w:rsid w:val="0014629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837EF"/>
    <w:rsid w:val="003962D3"/>
    <w:rsid w:val="003C7D9D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C56E6"/>
    <w:rsid w:val="006D3A72"/>
    <w:rsid w:val="006F53EE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F457D"/>
    <w:rsid w:val="00BF4775"/>
    <w:rsid w:val="00BF66B0"/>
    <w:rsid w:val="00CA0C45"/>
    <w:rsid w:val="00CC3AB0"/>
    <w:rsid w:val="00CD4A9C"/>
    <w:rsid w:val="00CF12AE"/>
    <w:rsid w:val="00CF33B3"/>
    <w:rsid w:val="00D1798D"/>
    <w:rsid w:val="00D902A4"/>
    <w:rsid w:val="00DB2323"/>
    <w:rsid w:val="00DB331E"/>
    <w:rsid w:val="00DC4E21"/>
    <w:rsid w:val="00DD5358"/>
    <w:rsid w:val="00E224A0"/>
    <w:rsid w:val="00E254F0"/>
    <w:rsid w:val="00E4313F"/>
    <w:rsid w:val="00E463C1"/>
    <w:rsid w:val="00E51168"/>
    <w:rsid w:val="00E55B4B"/>
    <w:rsid w:val="00E55FC7"/>
    <w:rsid w:val="00E72A21"/>
    <w:rsid w:val="00E7715A"/>
    <w:rsid w:val="00EB700D"/>
    <w:rsid w:val="00F33B83"/>
    <w:rsid w:val="00F41B42"/>
    <w:rsid w:val="00F54BD0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CF93A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10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E38BE7-BFD6-4D95-AE13-E077DF402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14</Pages>
  <Words>274</Words>
  <Characters>1567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PANDUAN PENGGUNa</vt:lpstr>
      <vt:lpstr>Login</vt:lpstr>
      <vt:lpstr>Data User</vt:lpstr>
      <vt:lpstr>Data Laboratorium</vt:lpstr>
      <vt:lpstr>Buka Perekrutan Asisten</vt:lpstr>
      <vt:lpstr>Log-Out</vt:lpstr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2021-10-04T06:40:00Z</dcterms:modified>
</cp:coreProperties>
</file>