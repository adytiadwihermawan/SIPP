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2804" w:rsidRDefault="00212804" w:rsidP="00212804">
      <w:pPr>
        <w:tabs>
          <w:tab w:val="left" w:pos="683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B3251" wp14:editId="20B64863">
                <wp:simplePos x="0" y="0"/>
                <wp:positionH relativeFrom="column">
                  <wp:posOffset>539750</wp:posOffset>
                </wp:positionH>
                <wp:positionV relativeFrom="paragraph">
                  <wp:posOffset>299085</wp:posOffset>
                </wp:positionV>
                <wp:extent cx="3208655" cy="2851150"/>
                <wp:effectExtent l="0" t="0" r="0" b="635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3E6A9A" w:rsidRDefault="00212804" w:rsidP="003E6A9A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br w:type="page"/>
                            </w:r>
                            <w:r>
                              <w:rPr>
                                <w:noProof/>
                                <w:color w:val="5B9BD5" w:themeColor="accent1"/>
                              </w:rPr>
                              <w:drawing>
                                <wp:inline distT="0" distB="0" distL="0" distR="0">
                                  <wp:extent cx="2211186" cy="2211186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3392" cy="22233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AB3251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2.5pt;margin-top:23.55pt;width:252.65pt;height:22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" filled="f" stroked="f" strokeweight=".5pt">
                <v:textbox>
                  <w:txbxContent>
                    <w:p w:rsidR="00212804" w:rsidRPr="003E6A9A" w:rsidRDefault="00212804" w:rsidP="003E6A9A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br w:type="page"/>
                      </w:r>
                      <w:r>
                        <w:rPr>
                          <w:noProof/>
                          <w:color w:val="5B9BD5" w:themeColor="accent1"/>
                        </w:rPr>
                        <w:drawing>
                          <wp:inline distT="0" distB="0" distL="0" distR="0">
                            <wp:extent cx="2211186" cy="2211186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3392" cy="22233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id w:val="-1667320520"/>
          <w:docPartObj>
            <w:docPartGallery w:val="Cover Pages"/>
            <w:docPartUnique/>
          </w:docPartObj>
        </w:sdtPr>
        <w:sdtEndPr/>
        <w:sdtContent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AE4CAB1" wp14:editId="1640DFD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212804" w:rsidRPr="006C6961" w:rsidRDefault="00212804" w:rsidP="006C6961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AE4CAB1" id="Text Box 20" o:spid="_x0000_s1027" type="#_x0000_t202" style="position:absolute;margin-left:0;margin-top:0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CckFbFPgIAAIEEAAAOAAAAAAAAAAAA&#10;AAAAAC4CAABkcnMvZTJvRG9jLnhtbFBLAQItABQABgAIAAAAIQC3DAMI1wAAAAUBAAAPAAAAAAAA&#10;AAAAAAAAAJgEAABkcnMvZG93bnJldi54bWxQSwUGAAAAAAQABADzAAAAnAUAAAAA&#10;" filled="f" strokeweight=".5pt">
                    <v:textbox style="mso-fit-shape-to-text:t">
                      <w:txbxContent>
                        <w:p w:rsidR="00212804" w:rsidRPr="006C6961" w:rsidRDefault="00212804" w:rsidP="006C6961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983F076" wp14:editId="45AC9B1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72"/>
                                    <w:szCs w:val="80"/>
                                  </w:rPr>
                                  <w:alias w:val="Title"/>
                                  <w:id w:val="93840843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Default="00212804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sz w:val="80"/>
                                        <w:szCs w:val="80"/>
                                      </w:rPr>
                                    </w:pPr>
                                    <w:r w:rsidRPr="00212804">
                                      <w:rPr>
                                        <w:caps/>
                                        <w:sz w:val="72"/>
                                        <w:szCs w:val="80"/>
                                      </w:rPr>
                                      <w:t>PANDUAN PENGGUNa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alias w:val="Abstract"/>
                                  <w:id w:val="-1042741610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 w:rsidP="00212804">
                                    <w:pPr>
                                      <w:spacing w:before="240"/>
                                      <w:ind w:left="1008" w:hanging="724"/>
                                      <w:jc w:val="right"/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</w:pPr>
                                    <w:r w:rsidRPr="00212804"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  <w:t>SISTEM INFORMASI PENDATAAN PRAKTIKUM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TEKNOLOGI INFORMASI</w:t>
                                </w:r>
                              </w:p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UNIVERSITAS LAMBUNG MANGKURAT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983F076" id="Rectangle 16" o:spid="_x0000_s1028" style="position:absolute;margin-left:0;margin-top:0;width:422.3pt;height:760.1pt;z-index:251672576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CAeV+nBQIAAO0DAAAOAAAAAAAA&#10;AAAAAAAAAC4CAABkcnMvZTJvRG9jLnhtbFBLAQItABQABgAIAAAAIQAIW8pN2gAAAAYBAAAPAAAA&#10;AAAAAAAAAAAAAF8EAABkcnMvZG93bnJldi54bWxQSwUGAAAAAAQABADzAAAAZgUAAAAA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sz w:val="72"/>
                              <w:szCs w:val="80"/>
                            </w:rPr>
                            <w:alias w:val="Title"/>
                            <w:id w:val="93840843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212804" w:rsidRDefault="00212804">
                              <w:pPr>
                                <w:pStyle w:val="Title"/>
                                <w:jc w:val="right"/>
                                <w:rPr>
                                  <w:caps/>
                                  <w:sz w:val="80"/>
                                  <w:szCs w:val="80"/>
                                </w:rPr>
                              </w:pPr>
                              <w:r w:rsidRPr="00212804">
                                <w:rPr>
                                  <w:caps/>
                                  <w:sz w:val="72"/>
                                  <w:szCs w:val="80"/>
                                </w:rPr>
                                <w:t>PANDUAN PENGGUNa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alias w:val="Abstract"/>
                            <w:id w:val="-1042741610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212804" w:rsidRPr="00212804" w:rsidRDefault="00212804" w:rsidP="00212804">
                              <w:pPr>
                                <w:spacing w:before="240"/>
                                <w:ind w:left="1008" w:hanging="724"/>
                                <w:jc w:val="right"/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212804"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  <w:t>SISTEM INFORMASI PENDATAAN PRAKTIKUM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TEKNOLOGI INFORMASI</w:t>
                          </w:r>
                        </w:p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UNIVERSITAS LAMBUNG MANGKURAT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9C75C83" wp14:editId="4034D12D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72"/>
                                  </w:rPr>
                                  <w:alias w:val="Subtitle"/>
                                  <w:id w:val="-3844113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>
                                    <w:pPr>
                                      <w:pStyle w:val="Subtitle"/>
                                      <w:rPr>
                                        <w:sz w:val="72"/>
                                      </w:rPr>
                                    </w:pPr>
                                    <w:r w:rsidRPr="00212804">
                                      <w:rPr>
                                        <w:sz w:val="72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9C75C83" id="Rectangle 472" o:spid="_x0000_s1029" style="position:absolute;margin-left:0;margin-top:0;width:148.1pt;height:760.3pt;z-index:251673600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sz w:val="72"/>
                            </w:rPr>
                            <w:alias w:val="Subtitle"/>
                            <w:id w:val="-3844113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212804" w:rsidRPr="00212804" w:rsidRDefault="00212804">
                              <w:pPr>
                                <w:pStyle w:val="Subtitle"/>
                                <w:rPr>
                                  <w:sz w:val="72"/>
                                </w:rPr>
                              </w:pPr>
                              <w:r w:rsidRPr="00212804">
                                <w:rPr>
                                  <w:sz w:val="72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  <w:r>
        <w:tab/>
      </w:r>
    </w:p>
    <w:p w:rsidR="00212804" w:rsidRDefault="0021280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5140712</wp:posOffset>
                </wp:positionH>
                <wp:positionV relativeFrom="paragraph">
                  <wp:posOffset>4180530</wp:posOffset>
                </wp:positionV>
                <wp:extent cx="1215483" cy="814039"/>
                <wp:effectExtent l="0" t="0" r="0" b="571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483" cy="814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212804" w:rsidRDefault="007B3F12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Mahasiswa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margin-left:404.8pt;margin-top:329.2pt;width:95.7pt;height:6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" filled="f" stroked="f" strokeweight=".5pt">
                <v:textbox>
                  <w:txbxContent>
                    <w:p w:rsidR="00212804" w:rsidRPr="00212804" w:rsidRDefault="007B3F12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Mahasiswa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212804" w:rsidRDefault="00212804" w:rsidP="00212804">
      <w:pPr>
        <w:tabs>
          <w:tab w:val="left" w:pos="6833"/>
        </w:tabs>
      </w:pPr>
    </w:p>
    <w:p w:rsidR="0026484A" w:rsidRPr="0026504D" w:rsidRDefault="006C56E6" w:rsidP="0026504D">
      <w:pPr>
        <w:pStyle w:val="Heading1"/>
      </w:pPr>
      <w:r>
        <w:t>Login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742446C8" wp14:editId="2029EF2F">
            <wp:extent cx="4064924" cy="1942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8804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E6" w:rsidRDefault="006C56E6" w:rsidP="006B0B82">
      <w:r>
        <w:t>Saat pertama kali masuk ke dalam sistem, maka user akan diarahkan ke halaman login. User yang sudah terdaftar di dalam database sistem dapat login menggunakan username dan password yang dimiliki.</w:t>
      </w:r>
    </w:p>
    <w:p w:rsidR="006C56E6" w:rsidRDefault="006C56E6" w:rsidP="006B0B82">
      <w:r>
        <w:t>Adapun pengguna sistem SIDP ialah :</w:t>
      </w:r>
    </w:p>
    <w:p w:rsidR="006C56E6" w:rsidRDefault="003D4239" w:rsidP="006C56E6">
      <w:pPr>
        <w:pStyle w:val="ListParagraph"/>
        <w:numPr>
          <w:ilvl w:val="0"/>
          <w:numId w:val="19"/>
        </w:numPr>
      </w:pPr>
      <w:r>
        <w:t>Admin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Mahasiswa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Dosen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 xml:space="preserve">Asisten </w:t>
      </w:r>
      <w:r w:rsidR="003D4239">
        <w:t>Praktikum</w:t>
      </w:r>
    </w:p>
    <w:p w:rsidR="006C56E6" w:rsidRDefault="006C56E6" w:rsidP="006C56E6">
      <w:r>
        <w:t>User memasukkan username dan password lalu menekan tombol login. Bila user lupa password, maka user bisa menekan tombol lupa password untuk mendapatkan informasi lebih lanjut.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60A9D018" wp14:editId="7545AA49">
            <wp:extent cx="3973484" cy="1923489"/>
            <wp:effectExtent l="0" t="0" r="825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0" cy="19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Pr="0026504D" w:rsidRDefault="006C56E6" w:rsidP="0026504D">
      <w:pPr>
        <w:pStyle w:val="Heading1-PageBreak"/>
      </w:pPr>
      <w:r>
        <w:t>Dashboard</w:t>
      </w:r>
    </w:p>
    <w:p w:rsidR="006C56E6" w:rsidRDefault="006C56E6" w:rsidP="006C56E6">
      <w:pPr>
        <w:rPr>
          <w:rStyle w:val="Emphasis"/>
        </w:rPr>
      </w:pPr>
    </w:p>
    <w:p w:rsidR="0026484A" w:rsidRDefault="006C56E6" w:rsidP="006C56E6">
      <w:r>
        <w:t xml:space="preserve">Pada halaman dashboard </w:t>
      </w:r>
      <w:r w:rsidR="006F7EF0">
        <w:t>mahasiswa</w:t>
      </w:r>
      <w:r>
        <w:t xml:space="preserve">, terdapat beberapa pilihan menu yang bisa </w:t>
      </w:r>
      <w:r w:rsidR="006F7EF0">
        <w:t>mahasiswa</w:t>
      </w:r>
      <w:r>
        <w:t xml:space="preserve"> pilih yaitu :</w:t>
      </w:r>
    </w:p>
    <w:p w:rsidR="006C56E6" w:rsidRDefault="006C56E6" w:rsidP="006C56E6">
      <w:pPr>
        <w:pStyle w:val="ListParagraph"/>
        <w:numPr>
          <w:ilvl w:val="0"/>
          <w:numId w:val="20"/>
        </w:numPr>
      </w:pPr>
      <w:r>
        <w:t>Dashboard</w:t>
      </w:r>
    </w:p>
    <w:p w:rsidR="006C56E6" w:rsidRDefault="00364BBC" w:rsidP="006C56E6">
      <w:pPr>
        <w:pStyle w:val="ListParagraph"/>
        <w:numPr>
          <w:ilvl w:val="0"/>
          <w:numId w:val="20"/>
        </w:numPr>
      </w:pPr>
      <w:r>
        <w:t>Akun</w:t>
      </w:r>
    </w:p>
    <w:p w:rsidR="006C56E6" w:rsidRDefault="00364BBC" w:rsidP="00364BBC">
      <w:pPr>
        <w:pStyle w:val="ListParagraph"/>
        <w:numPr>
          <w:ilvl w:val="0"/>
          <w:numId w:val="20"/>
        </w:numPr>
      </w:pPr>
      <w:r>
        <w:t>Praktikum/Kelas</w:t>
      </w:r>
    </w:p>
    <w:p w:rsidR="006F7EF0" w:rsidRDefault="006F7EF0" w:rsidP="00364BBC">
      <w:pPr>
        <w:pStyle w:val="ListParagraph"/>
        <w:numPr>
          <w:ilvl w:val="0"/>
          <w:numId w:val="20"/>
        </w:numPr>
      </w:pPr>
      <w:r>
        <w:t>Perekrutan Asisten (Halaman hanya aktif bila admin sudah membuat perekrutan)</w:t>
      </w:r>
    </w:p>
    <w:p w:rsidR="006C56E6" w:rsidRDefault="006F7EF0" w:rsidP="006C56E6">
      <w:r>
        <w:t>Mahasiswa</w:t>
      </w:r>
      <w:r w:rsidR="006C56E6">
        <w:t xml:space="preserve"> dapat mendownload panduan pengguna pada halaman dashboardnya.</w:t>
      </w:r>
    </w:p>
    <w:p w:rsidR="00CF33B3" w:rsidRDefault="00CF33B3" w:rsidP="006C56E6"/>
    <w:p w:rsidR="00457BEB" w:rsidRPr="0026504D" w:rsidRDefault="00364BBC" w:rsidP="0026504D">
      <w:pPr>
        <w:pStyle w:val="Heading1"/>
      </w:pPr>
      <w:r>
        <w:t>Akun</w:t>
      </w:r>
    </w:p>
    <w:p w:rsidR="006B0B82" w:rsidRDefault="007C4456" w:rsidP="00B53817">
      <w:r>
        <w:rPr>
          <w:noProof/>
        </w:rPr>
        <w:drawing>
          <wp:inline distT="0" distB="0" distL="0" distR="0" wp14:anchorId="4EE3C152" wp14:editId="127C34DE">
            <wp:extent cx="5731510" cy="27597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7B" w:rsidRDefault="00F6077B" w:rsidP="00B53817">
      <w:r>
        <w:t>Pada halaman akun, mahasiswa dapat mengubah foto profil dengan menekan tombol “change profile picture”, dan mengubah password dengan mengisi for ubah password.</w:t>
      </w:r>
    </w:p>
    <w:p w:rsidR="00CF33B3" w:rsidRDefault="00CF33B3" w:rsidP="00B53817"/>
    <w:p w:rsidR="007C4456" w:rsidRDefault="007C4456" w:rsidP="00B53817"/>
    <w:p w:rsidR="007C4456" w:rsidRDefault="007C4456" w:rsidP="00B53817"/>
    <w:p w:rsidR="007C4456" w:rsidRDefault="007C4456" w:rsidP="00B53817"/>
    <w:p w:rsidR="00364BBC" w:rsidRPr="00F6077B" w:rsidRDefault="00364BBC" w:rsidP="009D74CF">
      <w:pPr>
        <w:pStyle w:val="ListParagraph"/>
        <w:numPr>
          <w:ilvl w:val="0"/>
          <w:numId w:val="22"/>
        </w:numPr>
        <w:rPr>
          <w:rStyle w:val="Strong"/>
        </w:rPr>
      </w:pPr>
      <w:r w:rsidRPr="00F6077B">
        <w:rPr>
          <w:rStyle w:val="Strong"/>
        </w:rPr>
        <w:t>Ubah Foto Profil</w:t>
      </w:r>
    </w:p>
    <w:p w:rsidR="00364BBC" w:rsidRDefault="007C4456" w:rsidP="00F6077B">
      <w:pPr>
        <w:pStyle w:val="ListParagraph"/>
        <w:jc w:val="center"/>
      </w:pPr>
      <w:r>
        <w:rPr>
          <w:noProof/>
        </w:rPr>
        <w:drawing>
          <wp:inline distT="0" distB="0" distL="0" distR="0" wp14:anchorId="4F0D09E8" wp14:editId="4241EECF">
            <wp:extent cx="3758331" cy="174467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3741" cy="17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7B" w:rsidRPr="007C4456" w:rsidRDefault="00F6077B" w:rsidP="007C4456">
      <w:pPr>
        <w:pStyle w:val="ListParagraph"/>
        <w:rPr>
          <w:rStyle w:val="Strong"/>
          <w:b w:val="0"/>
          <w:bCs w:val="0"/>
          <w:color w:val="auto"/>
        </w:rPr>
      </w:pPr>
      <w:r>
        <w:t>Mahasiswa dapat merubah foto profile dengan menekan tombol change profile picture, memilih file foto profil dan memotong area yang disesuaikan. Setelah menekan tombol Crop, maka foto profil akan terubah.</w:t>
      </w:r>
    </w:p>
    <w:p w:rsidR="009D74CF" w:rsidRPr="00F6077B" w:rsidRDefault="009D74CF" w:rsidP="009D74CF">
      <w:pPr>
        <w:pStyle w:val="ListParagraph"/>
        <w:numPr>
          <w:ilvl w:val="0"/>
          <w:numId w:val="22"/>
        </w:numPr>
        <w:rPr>
          <w:rStyle w:val="Strong"/>
        </w:rPr>
      </w:pPr>
      <w:r w:rsidRPr="00F6077B">
        <w:rPr>
          <w:rStyle w:val="Strong"/>
        </w:rPr>
        <w:t>U</w:t>
      </w:r>
      <w:r w:rsidR="00364BBC" w:rsidRPr="00F6077B">
        <w:rPr>
          <w:rStyle w:val="Strong"/>
        </w:rPr>
        <w:t>b</w:t>
      </w:r>
      <w:r w:rsidRPr="00F6077B">
        <w:rPr>
          <w:rStyle w:val="Strong"/>
        </w:rPr>
        <w:t xml:space="preserve">ah </w:t>
      </w:r>
      <w:r w:rsidR="00364BBC" w:rsidRPr="00F6077B">
        <w:rPr>
          <w:rStyle w:val="Strong"/>
        </w:rPr>
        <w:t>Password</w:t>
      </w:r>
    </w:p>
    <w:p w:rsidR="00364BBC" w:rsidRDefault="006F7EF0" w:rsidP="00364BBC">
      <w:pPr>
        <w:pStyle w:val="ListParagraph"/>
      </w:pPr>
      <w:r>
        <w:rPr>
          <w:noProof/>
        </w:rPr>
        <w:drawing>
          <wp:inline distT="0" distB="0" distL="0" distR="0" wp14:anchorId="279E2D1D" wp14:editId="554ADB26">
            <wp:extent cx="5943600" cy="3117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7B" w:rsidRDefault="00F6077B" w:rsidP="00364BBC">
      <w:pPr>
        <w:pStyle w:val="ListParagraph"/>
      </w:pPr>
    </w:p>
    <w:p w:rsidR="00364BBC" w:rsidRDefault="00364BBC" w:rsidP="00364BBC">
      <w:pPr>
        <w:pStyle w:val="ListParagraph"/>
      </w:pPr>
      <w:r>
        <w:t>Pada bagian ubah password, ada beberapa ketentuan dalam sistem :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Old Password / Password lama harus benar sesuai dengan password akun yang melakukan login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Password baru harus lebih dari 8 karakter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Konfirmasi password baru harus diisi dengan karakter yang sama dengan karakter pada password baru.</w:t>
      </w:r>
    </w:p>
    <w:p w:rsidR="00364BBC" w:rsidRDefault="00364BBC" w:rsidP="00364BBC">
      <w:pPr>
        <w:pStyle w:val="ListParagraph"/>
      </w:pPr>
    </w:p>
    <w:p w:rsidR="009D74CF" w:rsidRDefault="009D74CF" w:rsidP="009D74CF">
      <w:pPr>
        <w:pStyle w:val="ListParagraph"/>
      </w:pPr>
    </w:p>
    <w:p w:rsidR="009D74CF" w:rsidRDefault="009D74CF" w:rsidP="009D74CF">
      <w:pPr>
        <w:pStyle w:val="ListParagraph"/>
      </w:pPr>
    </w:p>
    <w:p w:rsidR="00457BEB" w:rsidRPr="0026504D" w:rsidRDefault="00364BBC" w:rsidP="0026504D">
      <w:pPr>
        <w:pStyle w:val="Heading1-PageBreak"/>
      </w:pPr>
      <w:r>
        <w:t>Kelas Praktikum</w:t>
      </w:r>
    </w:p>
    <w:p w:rsidR="009D74CF" w:rsidRDefault="007C4456" w:rsidP="00457BEB">
      <w:r>
        <w:rPr>
          <w:noProof/>
        </w:rPr>
        <w:drawing>
          <wp:inline distT="0" distB="0" distL="0" distR="0" wp14:anchorId="61CF2BFF" wp14:editId="63D7CE92">
            <wp:extent cx="5731510" cy="27178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Default="009D74CF" w:rsidP="00457BEB">
      <w:r>
        <w:t xml:space="preserve">Pada halaman </w:t>
      </w:r>
      <w:r w:rsidR="00364BBC">
        <w:t xml:space="preserve">kelas praktikum </w:t>
      </w:r>
      <w:r w:rsidR="006F7EF0">
        <w:t>mahasiswa dapat melihat daftar pertemuan dan tiap materi pertemuan di dalamnya, mahasiswa juga dapat mengisi tugas bila dosen sudah membuat tugas.</w:t>
      </w:r>
      <w:r w:rsidR="00F6077B">
        <w:t xml:space="preserve"> Bila mahasiswa menekan file materi yang di upload dosen, maka materi akan otomatis terdownload.</w:t>
      </w:r>
    </w:p>
    <w:p w:rsidR="00F6077B" w:rsidRDefault="007C4456" w:rsidP="00F6077B">
      <w:pPr>
        <w:jc w:val="center"/>
      </w:pPr>
      <w:r>
        <w:rPr>
          <w:noProof/>
        </w:rPr>
        <w:drawing>
          <wp:inline distT="0" distB="0" distL="0" distR="0" wp14:anchorId="4D997746" wp14:editId="13818B01">
            <wp:extent cx="5731510" cy="19361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Default="006771E0">
      <w:r>
        <w:br w:type="page"/>
      </w:r>
    </w:p>
    <w:p w:rsidR="006771E0" w:rsidRDefault="006771E0" w:rsidP="00F6077B">
      <w:pPr>
        <w:jc w:val="center"/>
      </w:pPr>
    </w:p>
    <w:p w:rsidR="009D74CF" w:rsidRPr="006771E0" w:rsidRDefault="006F7EF0" w:rsidP="009D74CF">
      <w:pPr>
        <w:pStyle w:val="ListParagraph"/>
        <w:numPr>
          <w:ilvl w:val="0"/>
          <w:numId w:val="23"/>
        </w:numPr>
        <w:rPr>
          <w:rStyle w:val="Strong"/>
        </w:rPr>
      </w:pPr>
      <w:r w:rsidRPr="006771E0">
        <w:rPr>
          <w:rStyle w:val="Strong"/>
        </w:rPr>
        <w:t>Tugas</w:t>
      </w:r>
    </w:p>
    <w:p w:rsidR="009D74CF" w:rsidRDefault="007C4456" w:rsidP="009D74CF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14E1BC80" wp14:editId="33093E16">
            <wp:extent cx="5731510" cy="2306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71E0" w:rsidRDefault="006771E0" w:rsidP="009D74CF">
      <w:pPr>
        <w:pStyle w:val="ListParagraph"/>
      </w:pPr>
    </w:p>
    <w:p w:rsidR="006771E0" w:rsidRDefault="006771E0" w:rsidP="009D74CF">
      <w:pPr>
        <w:pStyle w:val="ListParagraph"/>
      </w:pPr>
      <w:r>
        <w:t>Mahasiswa akan dibawa ke halaman upload tugas bila menekan judul dari tugas, tugas akan terlihat sebagai tulisan berwarna jingga tebal.</w:t>
      </w:r>
    </w:p>
    <w:p w:rsidR="00C70311" w:rsidRDefault="00C70311" w:rsidP="009D74CF">
      <w:pPr>
        <w:pStyle w:val="ListParagraph"/>
      </w:pPr>
    </w:p>
    <w:p w:rsidR="00C70311" w:rsidRDefault="007C4456" w:rsidP="009D74CF">
      <w:pPr>
        <w:pStyle w:val="ListParagraph"/>
      </w:pPr>
      <w:r>
        <w:rPr>
          <w:noProof/>
        </w:rPr>
        <w:drawing>
          <wp:inline distT="0" distB="0" distL="0" distR="0" wp14:anchorId="54F3842F" wp14:editId="1D22D16C">
            <wp:extent cx="5731510" cy="27774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Default="006771E0" w:rsidP="009D74CF">
      <w:pPr>
        <w:pStyle w:val="ListParagraph"/>
      </w:pPr>
      <w:r>
        <w:t>Mahasiswa dapat mengupload tugas, setelah di upload tugas dapat dihapus dan diisi kembali sebelum waktu selesai kumpul tugas</w:t>
      </w:r>
    </w:p>
    <w:p w:rsidR="006771E0" w:rsidRDefault="006771E0">
      <w:r>
        <w:br w:type="page"/>
      </w:r>
    </w:p>
    <w:p w:rsidR="006F7EF0" w:rsidRDefault="006F7EF0" w:rsidP="009D74CF">
      <w:pPr>
        <w:pStyle w:val="ListParagraph"/>
      </w:pPr>
    </w:p>
    <w:p w:rsidR="006F7EF0" w:rsidRDefault="006F7EF0" w:rsidP="009D74CF">
      <w:pPr>
        <w:pStyle w:val="ListParagraph"/>
      </w:pPr>
    </w:p>
    <w:p w:rsidR="009D74CF" w:rsidRPr="006771E0" w:rsidRDefault="006F7EF0" w:rsidP="009D74CF">
      <w:pPr>
        <w:pStyle w:val="ListParagraph"/>
        <w:numPr>
          <w:ilvl w:val="0"/>
          <w:numId w:val="23"/>
        </w:numPr>
        <w:rPr>
          <w:rStyle w:val="Strong"/>
        </w:rPr>
      </w:pPr>
      <w:r w:rsidRPr="006771E0">
        <w:rPr>
          <w:rStyle w:val="Strong"/>
        </w:rPr>
        <w:t>Presensi</w:t>
      </w:r>
    </w:p>
    <w:p w:rsidR="006F7EF0" w:rsidRDefault="007C4456" w:rsidP="007C4456">
      <w:pPr>
        <w:pStyle w:val="ListParagraph"/>
        <w:jc w:val="center"/>
      </w:pPr>
      <w:r>
        <w:rPr>
          <w:noProof/>
        </w:rPr>
        <w:drawing>
          <wp:inline distT="0" distB="0" distL="0" distR="0" wp14:anchorId="7F047AFD" wp14:editId="69EF47A6">
            <wp:extent cx="4242952" cy="200113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1678" cy="20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Default="006771E0" w:rsidP="006F7EF0">
      <w:pPr>
        <w:pStyle w:val="ListParagraph"/>
      </w:pPr>
    </w:p>
    <w:p w:rsidR="006771E0" w:rsidRDefault="006771E0" w:rsidP="006F7EF0">
      <w:pPr>
        <w:pStyle w:val="ListParagraph"/>
      </w:pPr>
      <w:r>
        <w:t>Halaman presensi berisi tabel presensi yang dibuat oleh dosen pada tiap pertemuannya. Bila dosen belum mengisi pertemuan maka sistem akan menampilkan pesan bahwa belum ada absen sekarang.</w:t>
      </w:r>
    </w:p>
    <w:p w:rsidR="00D90701" w:rsidRDefault="00D90701" w:rsidP="006F7EF0">
      <w:pPr>
        <w:pStyle w:val="ListParagraph"/>
      </w:pPr>
    </w:p>
    <w:p w:rsidR="00D90701" w:rsidRDefault="007C4456" w:rsidP="007C4456">
      <w:pPr>
        <w:pStyle w:val="ListParagraph"/>
        <w:jc w:val="center"/>
      </w:pPr>
      <w:r>
        <w:rPr>
          <w:noProof/>
        </w:rPr>
        <w:drawing>
          <wp:inline distT="0" distB="0" distL="0" distR="0" wp14:anchorId="6CD6FED0" wp14:editId="0EFA51C6">
            <wp:extent cx="2844209" cy="24238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431" cy="244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F0" w:rsidRDefault="006771E0" w:rsidP="007C4456">
      <w:pPr>
        <w:pStyle w:val="ListParagraph"/>
      </w:pPr>
      <w:r>
        <w:t>Bila dosen sudah membuat presensi maka akan ada tombol presensi untuk diisi oleh mahasiwa. Bila mahasiwa tidak mengisi presensi sampai waktu yang ditentukan maka tabel otomatis akan terisi tanpa keterangan.</w:t>
      </w:r>
    </w:p>
    <w:p w:rsidR="006771E0" w:rsidRDefault="006771E0" w:rsidP="006771E0">
      <w:pPr>
        <w:pStyle w:val="ListParagraph"/>
        <w:jc w:val="center"/>
      </w:pPr>
    </w:p>
    <w:p w:rsidR="006771E0" w:rsidRDefault="006771E0" w:rsidP="006771E0">
      <w:pPr>
        <w:pStyle w:val="ListParagraph"/>
      </w:pPr>
      <w:r>
        <w:t>Saat menekan tombol persensi, mahasiwa dapat membuat tanda tangan, menghapus tanda tangan dan menyimpan tanda tangannya pada form tanda tangan absen.</w:t>
      </w:r>
    </w:p>
    <w:p w:rsidR="007C4456" w:rsidRDefault="007C4456" w:rsidP="007C4456">
      <w:r>
        <w:br w:type="page"/>
      </w:r>
    </w:p>
    <w:p w:rsidR="006771E0" w:rsidRDefault="006771E0" w:rsidP="006771E0">
      <w:pPr>
        <w:pStyle w:val="ListParagraph"/>
      </w:pPr>
    </w:p>
    <w:p w:rsidR="009D74CF" w:rsidRPr="006771E0" w:rsidRDefault="006F7EF0" w:rsidP="009D74CF">
      <w:pPr>
        <w:pStyle w:val="ListParagraph"/>
        <w:numPr>
          <w:ilvl w:val="0"/>
          <w:numId w:val="23"/>
        </w:numPr>
        <w:rPr>
          <w:rStyle w:val="Strong"/>
        </w:rPr>
      </w:pPr>
      <w:r w:rsidRPr="006771E0">
        <w:rPr>
          <w:rStyle w:val="Strong"/>
        </w:rPr>
        <w:t>Partisipan</w:t>
      </w:r>
    </w:p>
    <w:p w:rsidR="006F7EF0" w:rsidRDefault="00E34395" w:rsidP="006F7EF0">
      <w:pPr>
        <w:pStyle w:val="ListParagraph"/>
      </w:pPr>
      <w:r>
        <w:rPr>
          <w:noProof/>
        </w:rPr>
        <w:drawing>
          <wp:inline distT="0" distB="0" distL="0" distR="0" wp14:anchorId="6D7C6001" wp14:editId="58113385">
            <wp:extent cx="5943600" cy="15043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Default="006771E0" w:rsidP="006F7EF0">
      <w:pPr>
        <w:pStyle w:val="ListParagraph"/>
      </w:pPr>
    </w:p>
    <w:p w:rsidR="006771E0" w:rsidRDefault="006771E0" w:rsidP="006F7EF0">
      <w:pPr>
        <w:pStyle w:val="ListParagraph"/>
      </w:pPr>
      <w:r>
        <w:t>Pada halaman participant, mahasiswa dapat meliht semua user yang terlibat pada kelas tersebut. Terdapat fitur search yang dapat digunakan untuk mencari data.</w:t>
      </w:r>
    </w:p>
    <w:p w:rsidR="009D74CF" w:rsidRDefault="009D74CF" w:rsidP="009D74CF">
      <w:pPr>
        <w:pStyle w:val="ListParagraph"/>
      </w:pPr>
    </w:p>
    <w:p w:rsidR="00F71943" w:rsidRDefault="00F71943" w:rsidP="00F71943">
      <w:pPr>
        <w:pStyle w:val="Heading1"/>
      </w:pPr>
      <w:r>
        <w:t>Log-Out</w:t>
      </w:r>
    </w:p>
    <w:p w:rsidR="00BF66B0" w:rsidRDefault="007C4456" w:rsidP="00F71943">
      <w:pPr>
        <w:pStyle w:val="Image"/>
        <w:ind w:left="720"/>
        <w:jc w:val="center"/>
      </w:pPr>
      <w:r>
        <w:rPr>
          <w:noProof/>
        </w:rPr>
        <w:drawing>
          <wp:inline distT="0" distB="0" distL="0" distR="0" wp14:anchorId="21749A81" wp14:editId="11580A87">
            <wp:extent cx="5731510" cy="2765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BC" w:rsidRDefault="00364BBC" w:rsidP="00F71943">
      <w:pPr>
        <w:pStyle w:val="Image"/>
        <w:ind w:left="720"/>
        <w:jc w:val="center"/>
      </w:pPr>
    </w:p>
    <w:p w:rsidR="00364BBC" w:rsidRDefault="00127F34" w:rsidP="00127F34">
      <w:pPr>
        <w:pStyle w:val="Image"/>
        <w:ind w:left="720"/>
        <w:jc w:val="left"/>
      </w:pPr>
      <w:r>
        <w:t>Mahasiswa dapat melakukan log out dengan menekan foto profil pada pojok kanan atas dan menekan tombol logout. Setelah log out mahasiswa akan dibawa ke halaman login.</w:t>
      </w:r>
    </w:p>
    <w:sectPr w:rsidR="00364BBC" w:rsidSect="00212804"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49A3" w:rsidRDefault="004049A3">
      <w:pPr>
        <w:spacing w:line="240" w:lineRule="auto"/>
      </w:pPr>
      <w:r>
        <w:separator/>
      </w:r>
    </w:p>
  </w:endnote>
  <w:endnote w:type="continuationSeparator" w:id="0">
    <w:p w:rsidR="004049A3" w:rsidRDefault="004049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49A3" w:rsidRDefault="004049A3">
      <w:pPr>
        <w:spacing w:line="240" w:lineRule="auto"/>
      </w:pPr>
      <w:r>
        <w:separator/>
      </w:r>
    </w:p>
  </w:footnote>
  <w:footnote w:type="continuationSeparator" w:id="0">
    <w:p w:rsidR="004049A3" w:rsidRDefault="004049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8C0644"/>
    <w:multiLevelType w:val="hybridMultilevel"/>
    <w:tmpl w:val="A0A8E9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D51044"/>
    <w:multiLevelType w:val="hybridMultilevel"/>
    <w:tmpl w:val="570A95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20C80"/>
    <w:multiLevelType w:val="hybridMultilevel"/>
    <w:tmpl w:val="5AF027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E5D88"/>
    <w:multiLevelType w:val="hybridMultilevel"/>
    <w:tmpl w:val="AB30F34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3371A"/>
    <w:multiLevelType w:val="hybridMultilevel"/>
    <w:tmpl w:val="7D28E8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334CF"/>
    <w:multiLevelType w:val="hybridMultilevel"/>
    <w:tmpl w:val="2EC6B9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36BC0"/>
    <w:multiLevelType w:val="hybridMultilevel"/>
    <w:tmpl w:val="303A85DE"/>
    <w:lvl w:ilvl="0" w:tplc="5A9683A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9D7E7D"/>
    <w:multiLevelType w:val="hybridMultilevel"/>
    <w:tmpl w:val="05D04314"/>
    <w:lvl w:ilvl="0" w:tplc="89087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9" w15:restartNumberingAfterBreak="0">
    <w:nsid w:val="7C6633BD"/>
    <w:multiLevelType w:val="hybridMultilevel"/>
    <w:tmpl w:val="2B48EB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8"/>
    <w:lvlOverride w:ilvl="0">
      <w:startOverride w:val="1"/>
    </w:lvlOverride>
  </w:num>
  <w:num w:numId="3">
    <w:abstractNumId w:val="18"/>
  </w:num>
  <w:num w:numId="4">
    <w:abstractNumId w:val="18"/>
    <w:lvlOverride w:ilvl="0">
      <w:startOverride w:val="1"/>
    </w:lvlOverride>
  </w:num>
  <w:num w:numId="5">
    <w:abstractNumId w:val="8"/>
  </w:num>
  <w:num w:numId="6">
    <w:abstractNumId w:val="18"/>
    <w:lvlOverride w:ilvl="0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  <w:num w:numId="20">
    <w:abstractNumId w:val="11"/>
  </w:num>
  <w:num w:numId="21">
    <w:abstractNumId w:val="16"/>
  </w:num>
  <w:num w:numId="22">
    <w:abstractNumId w:val="14"/>
  </w:num>
  <w:num w:numId="23">
    <w:abstractNumId w:val="19"/>
  </w:num>
  <w:num w:numId="24">
    <w:abstractNumId w:val="13"/>
  </w:num>
  <w:num w:numId="25">
    <w:abstractNumId w:val="9"/>
  </w:num>
  <w:num w:numId="26">
    <w:abstractNumId w:val="17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04"/>
    <w:rsid w:val="00007202"/>
    <w:rsid w:val="000150E9"/>
    <w:rsid w:val="00030E3C"/>
    <w:rsid w:val="00072D27"/>
    <w:rsid w:val="00083C22"/>
    <w:rsid w:val="00086E87"/>
    <w:rsid w:val="000871A8"/>
    <w:rsid w:val="000A036B"/>
    <w:rsid w:val="000C1C1F"/>
    <w:rsid w:val="000D0E4A"/>
    <w:rsid w:val="000D31A3"/>
    <w:rsid w:val="000F11B9"/>
    <w:rsid w:val="00102341"/>
    <w:rsid w:val="00105960"/>
    <w:rsid w:val="001073CE"/>
    <w:rsid w:val="00121553"/>
    <w:rsid w:val="00127F34"/>
    <w:rsid w:val="00131CAB"/>
    <w:rsid w:val="00146296"/>
    <w:rsid w:val="001D0BD1"/>
    <w:rsid w:val="002017AC"/>
    <w:rsid w:val="00212804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64BBC"/>
    <w:rsid w:val="003728E3"/>
    <w:rsid w:val="003962D3"/>
    <w:rsid w:val="003C7D9D"/>
    <w:rsid w:val="003D4239"/>
    <w:rsid w:val="003E3A63"/>
    <w:rsid w:val="004049A3"/>
    <w:rsid w:val="00457BEB"/>
    <w:rsid w:val="00461B2E"/>
    <w:rsid w:val="00482CFC"/>
    <w:rsid w:val="00487996"/>
    <w:rsid w:val="00491910"/>
    <w:rsid w:val="004A3D03"/>
    <w:rsid w:val="004B6D7F"/>
    <w:rsid w:val="004D785F"/>
    <w:rsid w:val="004E744B"/>
    <w:rsid w:val="004F7760"/>
    <w:rsid w:val="00520AC9"/>
    <w:rsid w:val="00594254"/>
    <w:rsid w:val="005B6EB8"/>
    <w:rsid w:val="00614CAB"/>
    <w:rsid w:val="00633BC0"/>
    <w:rsid w:val="00661DE5"/>
    <w:rsid w:val="006706DE"/>
    <w:rsid w:val="006771E0"/>
    <w:rsid w:val="0069487E"/>
    <w:rsid w:val="006A648B"/>
    <w:rsid w:val="006B0B82"/>
    <w:rsid w:val="006B7EF2"/>
    <w:rsid w:val="006C3B5F"/>
    <w:rsid w:val="006C56E6"/>
    <w:rsid w:val="006D3A72"/>
    <w:rsid w:val="006F53EE"/>
    <w:rsid w:val="006F7EF0"/>
    <w:rsid w:val="00717507"/>
    <w:rsid w:val="007263B8"/>
    <w:rsid w:val="00726D9C"/>
    <w:rsid w:val="00726F2C"/>
    <w:rsid w:val="00736D30"/>
    <w:rsid w:val="00742FF3"/>
    <w:rsid w:val="00794B27"/>
    <w:rsid w:val="007A73CB"/>
    <w:rsid w:val="007A7846"/>
    <w:rsid w:val="007B2795"/>
    <w:rsid w:val="007B3F12"/>
    <w:rsid w:val="007C4456"/>
    <w:rsid w:val="007F66F5"/>
    <w:rsid w:val="00812400"/>
    <w:rsid w:val="0082203C"/>
    <w:rsid w:val="008360A8"/>
    <w:rsid w:val="008416E0"/>
    <w:rsid w:val="00853E64"/>
    <w:rsid w:val="00895251"/>
    <w:rsid w:val="00897BFF"/>
    <w:rsid w:val="008C61B9"/>
    <w:rsid w:val="00912477"/>
    <w:rsid w:val="009139AF"/>
    <w:rsid w:val="00943B06"/>
    <w:rsid w:val="00945864"/>
    <w:rsid w:val="009806F4"/>
    <w:rsid w:val="009853E9"/>
    <w:rsid w:val="00996E16"/>
    <w:rsid w:val="009B69C5"/>
    <w:rsid w:val="009D3947"/>
    <w:rsid w:val="009D74CF"/>
    <w:rsid w:val="009F72A7"/>
    <w:rsid w:val="00A119D9"/>
    <w:rsid w:val="00A1309F"/>
    <w:rsid w:val="00A21BED"/>
    <w:rsid w:val="00A27D99"/>
    <w:rsid w:val="00A60D92"/>
    <w:rsid w:val="00A86EAC"/>
    <w:rsid w:val="00A923E7"/>
    <w:rsid w:val="00AA661C"/>
    <w:rsid w:val="00AC2F58"/>
    <w:rsid w:val="00B369B4"/>
    <w:rsid w:val="00B53817"/>
    <w:rsid w:val="00B61F85"/>
    <w:rsid w:val="00BA2338"/>
    <w:rsid w:val="00BA3CC7"/>
    <w:rsid w:val="00BF457D"/>
    <w:rsid w:val="00BF4775"/>
    <w:rsid w:val="00BF66B0"/>
    <w:rsid w:val="00C70311"/>
    <w:rsid w:val="00CA0C45"/>
    <w:rsid w:val="00CC3AB0"/>
    <w:rsid w:val="00CD4A9C"/>
    <w:rsid w:val="00CF12AE"/>
    <w:rsid w:val="00CF33B3"/>
    <w:rsid w:val="00D1798D"/>
    <w:rsid w:val="00D47665"/>
    <w:rsid w:val="00D902A4"/>
    <w:rsid w:val="00D90701"/>
    <w:rsid w:val="00DB2323"/>
    <w:rsid w:val="00DB331E"/>
    <w:rsid w:val="00DC4E21"/>
    <w:rsid w:val="00DD5358"/>
    <w:rsid w:val="00DF6D42"/>
    <w:rsid w:val="00E224A0"/>
    <w:rsid w:val="00E254F0"/>
    <w:rsid w:val="00E34395"/>
    <w:rsid w:val="00E4313F"/>
    <w:rsid w:val="00E463C1"/>
    <w:rsid w:val="00E51168"/>
    <w:rsid w:val="00E55B4B"/>
    <w:rsid w:val="00E55FC7"/>
    <w:rsid w:val="00E57BE0"/>
    <w:rsid w:val="00E72A21"/>
    <w:rsid w:val="00E7715A"/>
    <w:rsid w:val="00EB700D"/>
    <w:rsid w:val="00F33B83"/>
    <w:rsid w:val="00F41B42"/>
    <w:rsid w:val="00F54BD0"/>
    <w:rsid w:val="00F6077B"/>
    <w:rsid w:val="00F71943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FE16E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0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212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5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SISTEM INFORMASI PENDATAAN PRAKTIKUM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912CA1-ECEE-43C9-B0BF-6E5C22A20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8</Pages>
  <Words>441</Words>
  <Characters>2516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>PANDUAN PENGGUNa</vt:lpstr>
      <vt:lpstr>Login</vt:lpstr>
      <vt:lpstr>Akun</vt:lpstr>
      <vt:lpstr>Log-Out</vt:lpstr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</dc:title>
  <dc:subject>2021</dc:subject>
  <dc:creator/>
  <cp:keywords/>
  <dc:description/>
  <cp:lastModifiedBy/>
  <cp:revision>1</cp:revision>
  <dcterms:created xsi:type="dcterms:W3CDTF">2021-10-04T06:20:00Z</dcterms:created>
  <dcterms:modified xsi:type="dcterms:W3CDTF">2021-11-17T19:46:00Z</dcterms:modified>
</cp:coreProperties>
</file>