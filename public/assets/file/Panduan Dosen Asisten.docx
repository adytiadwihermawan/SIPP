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804" w:rsidRDefault="00212804" w:rsidP="00212804">
      <w:pPr>
        <w:tabs>
          <w:tab w:val="left" w:pos="68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AB3251" wp14:editId="20B64863">
                <wp:simplePos x="0" y="0"/>
                <wp:positionH relativeFrom="column">
                  <wp:posOffset>539750</wp:posOffset>
                </wp:positionH>
                <wp:positionV relativeFrom="paragraph">
                  <wp:posOffset>299085</wp:posOffset>
                </wp:positionV>
                <wp:extent cx="3208655" cy="2851150"/>
                <wp:effectExtent l="0" t="0" r="0" b="635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3E6A9A" w:rsidRDefault="00212804" w:rsidP="003E6A9A">
                            <w:pPr>
                              <w:rPr>
                                <w:color w:val="5B9BD5" w:themeColor="accent1"/>
                              </w:rPr>
                            </w:pPr>
                            <w:r>
                              <w:rPr>
                                <w:color w:val="5B9BD5" w:themeColor="accent1"/>
                              </w:rPr>
                              <w:br w:type="page"/>
                            </w:r>
                            <w:r>
                              <w:rPr>
                                <w:noProof/>
                                <w:color w:val="5B9BD5" w:themeColor="accent1"/>
                              </w:rPr>
                              <w:drawing>
                                <wp:inline distT="0" distB="0" distL="0" distR="0">
                                  <wp:extent cx="2211186" cy="2211186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3392" cy="2223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AB3251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2.5pt;margin-top:23.55pt;width:252.65pt;height:2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" filled="f" stroked="f" strokeweight=".5pt">
                <v:textbox>
                  <w:txbxContent>
                    <w:p w:rsidR="00212804" w:rsidRPr="003E6A9A" w:rsidRDefault="00212804" w:rsidP="003E6A9A">
                      <w:pPr>
                        <w:rPr>
                          <w:color w:val="5B9BD5" w:themeColor="accent1"/>
                        </w:rPr>
                      </w:pPr>
                      <w:r>
                        <w:rPr>
                          <w:color w:val="5B9BD5" w:themeColor="accent1"/>
                        </w:rPr>
                        <w:br w:type="page"/>
                      </w:r>
                      <w:r>
                        <w:rPr>
                          <w:noProof/>
                          <w:color w:val="5B9BD5" w:themeColor="accent1"/>
                        </w:rPr>
                        <w:drawing>
                          <wp:inline distT="0" distB="0" distL="0" distR="0">
                            <wp:extent cx="2211186" cy="2211186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3392" cy="2223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-1667320520"/>
          <w:docPartObj>
            <w:docPartGallery w:val="Cover Pages"/>
            <w:docPartUnique/>
          </w:docPartObj>
        </w:sdtPr>
        <w:sdtEndPr/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5AE4CAB1" wp14:editId="1640DFD0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212804" w:rsidRPr="006C6961" w:rsidRDefault="00212804" w:rsidP="006C6961"/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AE4CAB1" id="Text Box 20" o:spid="_x0000_s1027" type="#_x0000_t202" style="position:absolute;margin-left:0;margin-top:0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ckFbFPgIAAIEEAAAOAAAAAAAAAAAA&#10;AAAAAC4CAABkcnMvZTJvRG9jLnhtbFBLAQItABQABgAIAAAAIQC3DAMI1wAAAAUBAAAPAAAAAAAA&#10;AAAAAAAAAJgEAABkcnMvZG93bnJldi54bWxQSwUGAAAAAAQABADzAAAAnAUAAAAA&#10;" filled="f" strokeweight=".5pt">
                    <v:textbox style="mso-fit-shape-to-text:t">
                      <w:txbxContent>
                        <w:p w:rsidR="00212804" w:rsidRPr="006C6961" w:rsidRDefault="00212804" w:rsidP="006C6961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983F076" wp14:editId="45AC9B1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72"/>
                                    <w:szCs w:val="80"/>
                                  </w:rPr>
                                  <w:alias w:val="Title"/>
                                  <w:id w:val="93840843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Default="00212804">
                                    <w:pPr>
                                      <w:pStyle w:val="Title"/>
                                      <w:jc w:val="right"/>
                                      <w:rPr>
                                        <w:caps/>
                                        <w:sz w:val="80"/>
                                        <w:szCs w:val="80"/>
                                      </w:rPr>
                                    </w:pPr>
                                    <w:r w:rsidRPr="00212804">
                                      <w:rPr>
                                        <w:caps/>
                                        <w:sz w:val="72"/>
                                        <w:szCs w:val="80"/>
                                      </w:rPr>
                                      <w:t>PANDUAN PENGGUNa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alias w:val="Abstract"/>
                                  <w:id w:val="-1042741610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 w:rsidP="00212804">
                                    <w:pPr>
                                      <w:spacing w:before="240"/>
                                      <w:ind w:left="1008" w:hanging="724"/>
                                      <w:jc w:val="right"/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</w:pPr>
                                    <w:r w:rsidRPr="00212804">
                                      <w:rPr>
                                        <w:color w:val="FFFFFF" w:themeColor="background1"/>
                                        <w:sz w:val="34"/>
                                        <w:szCs w:val="34"/>
                                      </w:rPr>
                                      <w:t>SISTEM INFORMASI PENDATAAN PRAKTIKUM</w:t>
                                    </w:r>
                                  </w:p>
                                </w:sdtContent>
                              </w:sdt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TEKNOLOGI INFORMASI</w:t>
                                </w:r>
                              </w:p>
                              <w:p w:rsidR="00212804" w:rsidRPr="00212804" w:rsidRDefault="0021280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12804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UNIVERSITAS LAMBUNG MANGKURAT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983F076" id="Rectangle 16" o:spid="_x0000_s1028" style="position:absolute;margin-left:0;margin-top:0;width:422.3pt;height:760.1pt;z-index:2516725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CAeV+nBQIAAO0DAAAOAAAAAAAA&#10;AAAAAAAAAC4CAABkcnMvZTJvRG9jLnhtbFBLAQItABQABgAIAAAAIQAIW8pN2gAAAAYBAAAPAAAA&#10;AAAAAAAAAAAAAF8EAABkcnMvZG93bnJldi54bWxQSwUGAAAAAAQABADzAAAAZgUAAAAA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72"/>
                              <w:szCs w:val="80"/>
                            </w:rPr>
                            <w:alias w:val="Title"/>
                            <w:id w:val="93840843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212804" w:rsidRDefault="00212804">
                              <w:pPr>
                                <w:pStyle w:val="Title"/>
                                <w:jc w:val="right"/>
                                <w:rPr>
                                  <w:caps/>
                                  <w:sz w:val="80"/>
                                  <w:szCs w:val="80"/>
                                </w:rPr>
                              </w:pPr>
                              <w:r w:rsidRPr="00212804">
                                <w:rPr>
                                  <w:caps/>
                                  <w:sz w:val="72"/>
                                  <w:szCs w:val="80"/>
                                </w:rPr>
                                <w:t>PANDUAN PENGGUNa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alias w:val="Abstract"/>
                            <w:id w:val="-104274161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212804" w:rsidRPr="00212804" w:rsidRDefault="00212804" w:rsidP="00212804">
                              <w:pPr>
                                <w:spacing w:before="240"/>
                                <w:ind w:left="1008" w:hanging="724"/>
                                <w:jc w:val="right"/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</w:pPr>
                              <w:r w:rsidRPr="00212804">
                                <w:rPr>
                                  <w:color w:val="FFFFFF" w:themeColor="background1"/>
                                  <w:sz w:val="34"/>
                                  <w:szCs w:val="34"/>
                                </w:rPr>
                                <w:t>SISTEM INFORMASI PENDATAAN PRAKTIKUM</w:t>
                              </w:r>
                            </w:p>
                          </w:sdtContent>
                        </w:sdt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TEKNOLOGI INFORMASI</w:t>
                          </w:r>
                        </w:p>
                        <w:p w:rsidR="00212804" w:rsidRPr="00212804" w:rsidRDefault="0021280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12804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UNIVERSITAS LAMBUNG MANGKURAT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09C75C83" wp14:editId="4034D12D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</w:rPr>
                                  <w:alias w:val="Subtitle"/>
                                  <w:id w:val="-3844113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12804" w:rsidRPr="00212804" w:rsidRDefault="00212804">
                                    <w:pPr>
                                      <w:pStyle w:val="Subtitle"/>
                                      <w:rPr>
                                        <w:sz w:val="72"/>
                                      </w:rPr>
                                    </w:pPr>
                                    <w:r w:rsidRPr="00212804">
                                      <w:rPr>
                                        <w:sz w:val="72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9C75C83" id="Rectangle 472" o:spid="_x0000_s1029" style="position:absolute;margin-left:0;margin-top:0;width:148.1pt;height:760.3pt;z-index:2516736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sz w:val="72"/>
                            </w:rPr>
                            <w:alias w:val="Subtitle"/>
                            <w:id w:val="-3844113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212804" w:rsidRPr="00212804" w:rsidRDefault="00212804">
                              <w:pPr>
                                <w:pStyle w:val="Subtitle"/>
                                <w:rPr>
                                  <w:sz w:val="72"/>
                                </w:rPr>
                              </w:pPr>
                              <w:r w:rsidRPr="00212804">
                                <w:rPr>
                                  <w:sz w:val="72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  <w:r>
        <w:tab/>
      </w:r>
    </w:p>
    <w:p w:rsidR="00212804" w:rsidRDefault="0021280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5140712</wp:posOffset>
                </wp:positionH>
                <wp:positionV relativeFrom="paragraph">
                  <wp:posOffset>4180529</wp:posOffset>
                </wp:positionV>
                <wp:extent cx="839586" cy="814039"/>
                <wp:effectExtent l="0" t="0" r="0" b="571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586" cy="814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2804" w:rsidRPr="00212804" w:rsidRDefault="00364BBC">
                            <w:pPr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</w:rPr>
                              <w:t>Dosen Asisten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0" type="#_x0000_t202" style="position:absolute;margin-left:404.8pt;margin-top:329.2pt;width:66.1pt;height:64.1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" filled="f" stroked="f" strokeweight=".5pt">
                <v:textbox>
                  <w:txbxContent>
                    <w:p w:rsidR="00212804" w:rsidRPr="00212804" w:rsidRDefault="00364BBC">
                      <w:pPr>
                        <w:rPr>
                          <w:color w:val="FFFFFF" w:themeColor="background1"/>
                          <w:sz w:val="28"/>
                        </w:rPr>
                      </w:pPr>
                      <w:r>
                        <w:rPr>
                          <w:color w:val="FFFFFF" w:themeColor="background1"/>
                          <w:sz w:val="28"/>
                        </w:rPr>
                        <w:t>Dosen Asisten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212804" w:rsidRDefault="00212804" w:rsidP="00212804">
      <w:pPr>
        <w:tabs>
          <w:tab w:val="left" w:pos="6833"/>
        </w:tabs>
      </w:pPr>
    </w:p>
    <w:p w:rsidR="0026484A" w:rsidRPr="0026504D" w:rsidRDefault="006C56E6" w:rsidP="0026504D">
      <w:pPr>
        <w:pStyle w:val="Heading1"/>
      </w:pPr>
      <w:r>
        <w:t>Login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742446C8" wp14:editId="2029EF2F">
            <wp:extent cx="4064924" cy="19425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8804" cy="19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6" w:rsidRDefault="006C56E6" w:rsidP="006B0B82">
      <w:r>
        <w:t>Saat pertama kali masuk ke dalam sistem, maka user akan diarahkan ke halaman login. User yang sudah terdaftar di dalam database sistem dapat login menggunakan username dan password yang dimiliki.</w:t>
      </w:r>
    </w:p>
    <w:p w:rsidR="006C56E6" w:rsidRDefault="006C56E6" w:rsidP="006B0B82">
      <w:r>
        <w:t>Adapun pengguna sistem SIDP ialah :</w:t>
      </w:r>
    </w:p>
    <w:p w:rsidR="006C56E6" w:rsidRDefault="00BC4127" w:rsidP="006C56E6">
      <w:pPr>
        <w:pStyle w:val="ListParagraph"/>
        <w:numPr>
          <w:ilvl w:val="0"/>
          <w:numId w:val="19"/>
        </w:numPr>
      </w:pPr>
      <w:r>
        <w:t>Admin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Mahasiswa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>Dosen</w:t>
      </w:r>
    </w:p>
    <w:p w:rsidR="006C56E6" w:rsidRDefault="006C56E6" w:rsidP="006C56E6">
      <w:pPr>
        <w:pStyle w:val="ListParagraph"/>
        <w:numPr>
          <w:ilvl w:val="0"/>
          <w:numId w:val="19"/>
        </w:numPr>
      </w:pPr>
      <w:r>
        <w:t xml:space="preserve">Asisten </w:t>
      </w:r>
      <w:r w:rsidR="001B08C6">
        <w:t>Praktikum</w:t>
      </w:r>
    </w:p>
    <w:p w:rsidR="006C56E6" w:rsidRDefault="006C56E6" w:rsidP="006C56E6">
      <w:r>
        <w:t>User memasukkan username dan password lalu menekan tombol login. Bila user lupa password, maka user bisa menekan tombol lupa password untuk mendapatkan informasi lebih lanjut.</w:t>
      </w:r>
    </w:p>
    <w:p w:rsidR="006C56E6" w:rsidRDefault="006C56E6" w:rsidP="006C56E6">
      <w:pPr>
        <w:jc w:val="center"/>
      </w:pPr>
      <w:r>
        <w:rPr>
          <w:noProof/>
        </w:rPr>
        <w:drawing>
          <wp:inline distT="0" distB="0" distL="0" distR="0" wp14:anchorId="60A9D018" wp14:editId="7545AA49">
            <wp:extent cx="3973484" cy="1923489"/>
            <wp:effectExtent l="0" t="0" r="825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0" cy="19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Pr="0026504D" w:rsidRDefault="006C56E6" w:rsidP="0026504D">
      <w:pPr>
        <w:pStyle w:val="Heading1-PageBreak"/>
      </w:pPr>
      <w:r>
        <w:t>Dashboard</w:t>
      </w:r>
    </w:p>
    <w:p w:rsidR="006C56E6" w:rsidRDefault="00364BBC" w:rsidP="006C56E6">
      <w:pPr>
        <w:rPr>
          <w:rStyle w:val="Emphasis"/>
        </w:rPr>
      </w:pPr>
      <w:r>
        <w:rPr>
          <w:noProof/>
        </w:rPr>
        <w:drawing>
          <wp:inline distT="0" distB="0" distL="0" distR="0" wp14:anchorId="648A19FD" wp14:editId="523CD8AD">
            <wp:extent cx="5943600" cy="28721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84A" w:rsidRDefault="006C56E6" w:rsidP="006C56E6">
      <w:r>
        <w:t xml:space="preserve">Pada halaman dashboard </w:t>
      </w:r>
      <w:r w:rsidR="00364BBC">
        <w:t>dosen</w:t>
      </w:r>
      <w:r>
        <w:t xml:space="preserve">, terdapat beberapa pilihan menu yang bisa </w:t>
      </w:r>
      <w:r w:rsidR="00364BBC">
        <w:t>dosen</w:t>
      </w:r>
      <w:r>
        <w:t xml:space="preserve"> pilih yaitu :</w:t>
      </w:r>
    </w:p>
    <w:p w:rsidR="006C56E6" w:rsidRDefault="006C56E6" w:rsidP="006C56E6">
      <w:pPr>
        <w:pStyle w:val="ListParagraph"/>
        <w:numPr>
          <w:ilvl w:val="0"/>
          <w:numId w:val="20"/>
        </w:numPr>
      </w:pPr>
      <w:r>
        <w:t>Dashboard</w:t>
      </w:r>
    </w:p>
    <w:p w:rsidR="006C56E6" w:rsidRDefault="00364BBC" w:rsidP="006C56E6">
      <w:pPr>
        <w:pStyle w:val="ListParagraph"/>
        <w:numPr>
          <w:ilvl w:val="0"/>
          <w:numId w:val="20"/>
        </w:numPr>
      </w:pPr>
      <w:r>
        <w:t>Akun</w:t>
      </w:r>
    </w:p>
    <w:p w:rsidR="006C56E6" w:rsidRDefault="00364BBC" w:rsidP="00364BBC">
      <w:pPr>
        <w:pStyle w:val="ListParagraph"/>
        <w:numPr>
          <w:ilvl w:val="0"/>
          <w:numId w:val="20"/>
        </w:numPr>
      </w:pPr>
      <w:r>
        <w:t>Praktikum/Kelas</w:t>
      </w:r>
    </w:p>
    <w:p w:rsidR="006C56E6" w:rsidRDefault="00364BBC" w:rsidP="006C56E6">
      <w:r>
        <w:t>Dosen</w:t>
      </w:r>
      <w:r w:rsidR="006C56E6">
        <w:t xml:space="preserve"> dapat mendownload panduan pengguna pada halaman dashboardnya.</w:t>
      </w:r>
    </w:p>
    <w:p w:rsidR="00CF33B3" w:rsidRDefault="00CF33B3" w:rsidP="006C56E6"/>
    <w:p w:rsidR="00457BEB" w:rsidRPr="0026504D" w:rsidRDefault="00364BBC" w:rsidP="0026504D">
      <w:pPr>
        <w:pStyle w:val="Heading1"/>
      </w:pPr>
      <w:r>
        <w:t>Akun</w:t>
      </w:r>
    </w:p>
    <w:p w:rsidR="006B0B82" w:rsidRDefault="00364BBC" w:rsidP="00B53817">
      <w:r>
        <w:rPr>
          <w:noProof/>
        </w:rPr>
        <w:drawing>
          <wp:inline distT="0" distB="0" distL="0" distR="0" wp14:anchorId="382B443D" wp14:editId="21ADB0D4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B3" w:rsidRDefault="00CF33B3" w:rsidP="00B53817"/>
    <w:p w:rsidR="00364BBC" w:rsidRDefault="00364BBC" w:rsidP="009D74CF">
      <w:pPr>
        <w:pStyle w:val="ListParagraph"/>
        <w:numPr>
          <w:ilvl w:val="0"/>
          <w:numId w:val="22"/>
        </w:numPr>
      </w:pPr>
      <w:r>
        <w:t>Ubah Foto Profil</w:t>
      </w:r>
    </w:p>
    <w:p w:rsidR="00364BBC" w:rsidRDefault="00364BBC" w:rsidP="00364BBC">
      <w:pPr>
        <w:pStyle w:val="ListParagraph"/>
      </w:pPr>
      <w:r>
        <w:rPr>
          <w:noProof/>
        </w:rPr>
        <w:drawing>
          <wp:inline distT="0" distB="0" distL="0" distR="0" wp14:anchorId="1A14F472" wp14:editId="5E57383E">
            <wp:extent cx="5943600" cy="3034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2"/>
        </w:numPr>
      </w:pPr>
      <w:r>
        <w:t>U</w:t>
      </w:r>
      <w:r w:rsidR="00364BBC">
        <w:t>b</w:t>
      </w:r>
      <w:r>
        <w:t xml:space="preserve">ah </w:t>
      </w:r>
      <w:r w:rsidR="00364BBC">
        <w:t>Password</w:t>
      </w:r>
    </w:p>
    <w:p w:rsidR="00364BBC" w:rsidRDefault="00364BBC" w:rsidP="00364BBC">
      <w:pPr>
        <w:pStyle w:val="ListParagraph"/>
      </w:pPr>
      <w:r>
        <w:rPr>
          <w:noProof/>
        </w:rPr>
        <w:drawing>
          <wp:inline distT="0" distB="0" distL="0" distR="0" wp14:anchorId="3FF2420F" wp14:editId="0DAD2F3D">
            <wp:extent cx="5943600" cy="3519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364BBC">
      <w:pPr>
        <w:pStyle w:val="ListParagraph"/>
      </w:pPr>
      <w:r>
        <w:t>Pada bagian ubah password, ada beberapa ketentuan dalam sistem :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Old Password / Password lama harus benar sesuai dengan password akun yang melakukan login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Password baru harus lebih dari 8 karakter</w:t>
      </w:r>
    </w:p>
    <w:p w:rsidR="00364BBC" w:rsidRDefault="00364BBC" w:rsidP="00364BBC">
      <w:pPr>
        <w:pStyle w:val="ListParagraph"/>
        <w:numPr>
          <w:ilvl w:val="0"/>
          <w:numId w:val="27"/>
        </w:numPr>
      </w:pPr>
      <w:r>
        <w:t>Konfirmasi password baru harus diisi dengan karakter yang sama dengan karakter pada password baru.</w:t>
      </w:r>
    </w:p>
    <w:p w:rsidR="00364BBC" w:rsidRDefault="00364BBC" w:rsidP="00364BBC">
      <w:pPr>
        <w:pStyle w:val="ListParagraph"/>
      </w:pPr>
    </w:p>
    <w:p w:rsidR="009D74CF" w:rsidRDefault="009D74CF" w:rsidP="009D74CF">
      <w:pPr>
        <w:pStyle w:val="ListParagraph"/>
      </w:pPr>
    </w:p>
    <w:p w:rsidR="009D74CF" w:rsidRDefault="009D74CF" w:rsidP="009D74CF">
      <w:pPr>
        <w:pStyle w:val="ListParagraph"/>
      </w:pPr>
    </w:p>
    <w:p w:rsidR="00457BEB" w:rsidRPr="0026504D" w:rsidRDefault="00364BBC" w:rsidP="0026504D">
      <w:pPr>
        <w:pStyle w:val="Heading1-PageBreak"/>
      </w:pPr>
      <w:r>
        <w:t>Kelas Praktikum</w:t>
      </w:r>
    </w:p>
    <w:p w:rsidR="009D74CF" w:rsidRDefault="00364BBC" w:rsidP="00457BEB">
      <w:r>
        <w:rPr>
          <w:noProof/>
        </w:rPr>
        <w:drawing>
          <wp:inline distT="0" distB="0" distL="0" distR="0" wp14:anchorId="0D660BD1" wp14:editId="0FE885CE">
            <wp:extent cx="5943600" cy="282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9D74CF" w:rsidP="00457BEB">
      <w:r>
        <w:t xml:space="preserve">Pada halaman </w:t>
      </w:r>
      <w:r w:rsidR="00364BBC">
        <w:t>kelas praktikum dosen dapat melihat menambah pertemuan, membuat presensi, menambah materi, menambah tugas, menghapus materi, mengubah data pertemuan, melihat partisipan, melihat presensi dan memberi grade nilai tugas.</w:t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 xml:space="preserve">Tambah </w:t>
      </w:r>
      <w:r w:rsidR="00364BBC">
        <w:t>Pertemuan</w:t>
      </w:r>
    </w:p>
    <w:p w:rsidR="009D74CF" w:rsidRDefault="00364BBC" w:rsidP="009D74CF">
      <w:pPr>
        <w:pStyle w:val="ListParagraph"/>
      </w:pPr>
      <w:r>
        <w:rPr>
          <w:noProof/>
        </w:rPr>
        <w:drawing>
          <wp:inline distT="0" distB="0" distL="0" distR="0" wp14:anchorId="04DA489D" wp14:editId="1F22F51D">
            <wp:extent cx="5943600" cy="3323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>Ta</w:t>
      </w:r>
      <w:r w:rsidR="00364BBC">
        <w:t>mbah Presensi</w:t>
      </w:r>
    </w:p>
    <w:p w:rsidR="009D74CF" w:rsidRDefault="00364BBC" w:rsidP="009D74CF">
      <w:pPr>
        <w:pStyle w:val="ListParagraph"/>
      </w:pPr>
      <w:r>
        <w:rPr>
          <w:noProof/>
        </w:rPr>
        <w:drawing>
          <wp:inline distT="0" distB="0" distL="0" distR="0" wp14:anchorId="65770503" wp14:editId="43D89A64">
            <wp:extent cx="5943600" cy="4411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9D74CF" w:rsidP="009D74CF">
      <w:pPr>
        <w:pStyle w:val="ListParagraph"/>
        <w:numPr>
          <w:ilvl w:val="0"/>
          <w:numId w:val="23"/>
        </w:numPr>
      </w:pPr>
      <w:r>
        <w:t xml:space="preserve">Tambah </w:t>
      </w:r>
      <w:r w:rsidR="00364BBC">
        <w:t>Materi</w:t>
      </w:r>
    </w:p>
    <w:p w:rsidR="009D74CF" w:rsidRDefault="00364BBC" w:rsidP="009D74CF">
      <w:pPr>
        <w:pStyle w:val="ListParagraph"/>
      </w:pPr>
      <w:r>
        <w:rPr>
          <w:noProof/>
        </w:rPr>
        <w:drawing>
          <wp:inline distT="0" distB="0" distL="0" distR="0" wp14:anchorId="360B4CD7" wp14:editId="24E3D687">
            <wp:extent cx="5943600" cy="4012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364BBC" w:rsidP="009D74CF">
      <w:pPr>
        <w:pStyle w:val="ListParagraph"/>
        <w:numPr>
          <w:ilvl w:val="0"/>
          <w:numId w:val="23"/>
        </w:numPr>
      </w:pPr>
      <w:r>
        <w:t>Tambah Tugas</w:t>
      </w:r>
    </w:p>
    <w:p w:rsidR="009D74CF" w:rsidRDefault="00364BBC" w:rsidP="009D74CF">
      <w:pPr>
        <w:pStyle w:val="ListParagraph"/>
      </w:pPr>
      <w:r>
        <w:rPr>
          <w:noProof/>
        </w:rPr>
        <w:drawing>
          <wp:inline distT="0" distB="0" distL="0" distR="0" wp14:anchorId="3D58A2B0" wp14:editId="0D5852EF">
            <wp:extent cx="5943600" cy="58159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CF" w:rsidRDefault="00364BBC" w:rsidP="00364BBC">
      <w:pPr>
        <w:pStyle w:val="ListParagraph"/>
        <w:numPr>
          <w:ilvl w:val="0"/>
          <w:numId w:val="23"/>
        </w:numPr>
      </w:pPr>
      <w:r>
        <w:t>Edit Pertemuan</w:t>
      </w:r>
    </w:p>
    <w:p w:rsidR="00364BBC" w:rsidRDefault="00364BBC" w:rsidP="00364BBC">
      <w:pPr>
        <w:pStyle w:val="ListParagraph"/>
      </w:pPr>
      <w:r>
        <w:rPr>
          <w:noProof/>
        </w:rPr>
        <w:drawing>
          <wp:inline distT="0" distB="0" distL="0" distR="0" wp14:anchorId="0CEB2A6A" wp14:editId="47A21FBD">
            <wp:extent cx="5943600" cy="2352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BBC" w:rsidRDefault="00364BBC" w:rsidP="00364BBC">
      <w:pPr>
        <w:pStyle w:val="ListParagraph"/>
      </w:pPr>
    </w:p>
    <w:p w:rsidR="00364BBC" w:rsidRDefault="00364BBC" w:rsidP="00364BBC">
      <w:pPr>
        <w:pStyle w:val="ListParagraph"/>
      </w:pPr>
    </w:p>
    <w:p w:rsidR="009D74CF" w:rsidRPr="006419B2" w:rsidRDefault="009D74CF" w:rsidP="009D74CF">
      <w:pPr>
        <w:pStyle w:val="ListParagraph"/>
      </w:pPr>
    </w:p>
    <w:p w:rsidR="00457BEB" w:rsidRPr="0026504D" w:rsidRDefault="00364BBC" w:rsidP="0026504D">
      <w:pPr>
        <w:pStyle w:val="Heading1"/>
      </w:pPr>
      <w:r>
        <w:t>Pastisipan Kelas</w:t>
      </w:r>
    </w:p>
    <w:p w:rsidR="00457BEB" w:rsidRDefault="00364BBC" w:rsidP="00B61F85">
      <w:pPr>
        <w:keepNext/>
      </w:pPr>
      <w:r>
        <w:rPr>
          <w:noProof/>
        </w:rPr>
        <w:drawing>
          <wp:inline distT="0" distB="0" distL="0" distR="0" wp14:anchorId="2E642008" wp14:editId="67071146">
            <wp:extent cx="5943600" cy="28987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EB" w:rsidRDefault="00364BBC" w:rsidP="00457BEB">
      <w:pPr>
        <w:pStyle w:val="Heading1"/>
      </w:pPr>
      <w:r>
        <w:t>Presensi Kelas</w:t>
      </w:r>
    </w:p>
    <w:p w:rsidR="00457BEB" w:rsidRDefault="00364BBC" w:rsidP="00457BEB">
      <w:r>
        <w:rPr>
          <w:noProof/>
        </w:rPr>
        <w:drawing>
          <wp:inline distT="0" distB="0" distL="0" distR="0" wp14:anchorId="5D3F864B" wp14:editId="750E6E61">
            <wp:extent cx="5943600" cy="2876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B0" w:rsidRDefault="00BF66B0" w:rsidP="00F71943">
      <w:pPr>
        <w:pStyle w:val="Image"/>
        <w:ind w:left="720"/>
        <w:jc w:val="center"/>
      </w:pPr>
    </w:p>
    <w:p w:rsidR="00364BBC" w:rsidRDefault="00364BBC" w:rsidP="00F71943">
      <w:pPr>
        <w:pStyle w:val="Image"/>
        <w:ind w:left="720"/>
        <w:jc w:val="center"/>
      </w:pPr>
    </w:p>
    <w:p w:rsidR="00DF6D42" w:rsidRDefault="00DF6D42" w:rsidP="00DF6D42">
      <w:pPr>
        <w:pStyle w:val="Heading1"/>
      </w:pPr>
      <w:r>
        <w:t>Grade Tugas</w:t>
      </w:r>
    </w:p>
    <w:p w:rsidR="00364BBC" w:rsidRDefault="00364BBC" w:rsidP="00F71943">
      <w:pPr>
        <w:pStyle w:val="Image"/>
        <w:ind w:left="720"/>
        <w:jc w:val="center"/>
      </w:pPr>
    </w:p>
    <w:p w:rsidR="00364BBC" w:rsidRDefault="00364BBC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2F116737" wp14:editId="3BBD03CE">
            <wp:extent cx="5943600" cy="2567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D41" w:rsidRDefault="00033D41" w:rsidP="00033D41">
      <w:pPr>
        <w:pStyle w:val="Heading1"/>
      </w:pPr>
      <w:r>
        <w:t>Log-Out</w:t>
      </w:r>
    </w:p>
    <w:p w:rsidR="00033D41" w:rsidRDefault="00033D41" w:rsidP="00F71943">
      <w:pPr>
        <w:pStyle w:val="Image"/>
        <w:ind w:left="720"/>
        <w:jc w:val="center"/>
      </w:pPr>
      <w:r>
        <w:rPr>
          <w:noProof/>
        </w:rPr>
        <w:drawing>
          <wp:inline distT="0" distB="0" distL="0" distR="0" wp14:anchorId="22B57853" wp14:editId="26D5D70E">
            <wp:extent cx="5943600" cy="2472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3D41" w:rsidSect="00212804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7A21" w:rsidRDefault="008D7A21">
      <w:pPr>
        <w:spacing w:line="240" w:lineRule="auto"/>
      </w:pPr>
      <w:r>
        <w:separator/>
      </w:r>
    </w:p>
  </w:endnote>
  <w:endnote w:type="continuationSeparator" w:id="0">
    <w:p w:rsidR="008D7A21" w:rsidRDefault="008D7A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7A21" w:rsidRDefault="008D7A21">
      <w:pPr>
        <w:spacing w:line="240" w:lineRule="auto"/>
      </w:pPr>
      <w:r>
        <w:separator/>
      </w:r>
    </w:p>
  </w:footnote>
  <w:footnote w:type="continuationSeparator" w:id="0">
    <w:p w:rsidR="008D7A21" w:rsidRDefault="008D7A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8C0644"/>
    <w:multiLevelType w:val="hybridMultilevel"/>
    <w:tmpl w:val="A0A8E90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D51044"/>
    <w:multiLevelType w:val="hybridMultilevel"/>
    <w:tmpl w:val="570A95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20C80"/>
    <w:multiLevelType w:val="hybridMultilevel"/>
    <w:tmpl w:val="5AF027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4E5D88"/>
    <w:multiLevelType w:val="hybridMultilevel"/>
    <w:tmpl w:val="AB30F34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3371A"/>
    <w:multiLevelType w:val="hybridMultilevel"/>
    <w:tmpl w:val="7D28E8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A334CF"/>
    <w:multiLevelType w:val="hybridMultilevel"/>
    <w:tmpl w:val="2EC6B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36BC0"/>
    <w:multiLevelType w:val="hybridMultilevel"/>
    <w:tmpl w:val="303A85DE"/>
    <w:lvl w:ilvl="0" w:tplc="5A9683A8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D7E7D"/>
    <w:multiLevelType w:val="hybridMultilevel"/>
    <w:tmpl w:val="05D04314"/>
    <w:lvl w:ilvl="0" w:tplc="89087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9" w15:restartNumberingAfterBreak="0">
    <w:nsid w:val="7C6633BD"/>
    <w:multiLevelType w:val="hybridMultilevel"/>
    <w:tmpl w:val="2B48EB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8"/>
    <w:lvlOverride w:ilvl="0">
      <w:startOverride w:val="1"/>
    </w:lvlOverride>
  </w:num>
  <w:num w:numId="3">
    <w:abstractNumId w:val="18"/>
  </w:num>
  <w:num w:numId="4">
    <w:abstractNumId w:val="18"/>
    <w:lvlOverride w:ilvl="0">
      <w:startOverride w:val="1"/>
    </w:lvlOverride>
  </w:num>
  <w:num w:numId="5">
    <w:abstractNumId w:val="8"/>
  </w:num>
  <w:num w:numId="6">
    <w:abstractNumId w:val="18"/>
    <w:lvlOverride w:ilvl="0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1"/>
  </w:num>
  <w:num w:numId="21">
    <w:abstractNumId w:val="16"/>
  </w:num>
  <w:num w:numId="22">
    <w:abstractNumId w:val="14"/>
  </w:num>
  <w:num w:numId="23">
    <w:abstractNumId w:val="19"/>
  </w:num>
  <w:num w:numId="24">
    <w:abstractNumId w:val="13"/>
  </w:num>
  <w:num w:numId="25">
    <w:abstractNumId w:val="9"/>
  </w:num>
  <w:num w:numId="26">
    <w:abstractNumId w:val="17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804"/>
    <w:rsid w:val="00007202"/>
    <w:rsid w:val="000150E9"/>
    <w:rsid w:val="00030E3C"/>
    <w:rsid w:val="00033D41"/>
    <w:rsid w:val="00072D27"/>
    <w:rsid w:val="00083C22"/>
    <w:rsid w:val="00086E87"/>
    <w:rsid w:val="000871A8"/>
    <w:rsid w:val="000A036B"/>
    <w:rsid w:val="000C1C1F"/>
    <w:rsid w:val="000D0E4A"/>
    <w:rsid w:val="000D31A3"/>
    <w:rsid w:val="000F11B9"/>
    <w:rsid w:val="00102341"/>
    <w:rsid w:val="00105960"/>
    <w:rsid w:val="001073CE"/>
    <w:rsid w:val="00121553"/>
    <w:rsid w:val="00131CAB"/>
    <w:rsid w:val="00141D87"/>
    <w:rsid w:val="00146296"/>
    <w:rsid w:val="001B08C6"/>
    <w:rsid w:val="001D0BD1"/>
    <w:rsid w:val="002017AC"/>
    <w:rsid w:val="00212804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64BBC"/>
    <w:rsid w:val="003728E3"/>
    <w:rsid w:val="003962D3"/>
    <w:rsid w:val="003C7D9D"/>
    <w:rsid w:val="003E3A63"/>
    <w:rsid w:val="00457BEB"/>
    <w:rsid w:val="00461B2E"/>
    <w:rsid w:val="00482CFC"/>
    <w:rsid w:val="00487996"/>
    <w:rsid w:val="00491910"/>
    <w:rsid w:val="004A3D03"/>
    <w:rsid w:val="004B6D7F"/>
    <w:rsid w:val="004D785F"/>
    <w:rsid w:val="004E744B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C56E6"/>
    <w:rsid w:val="006D3A72"/>
    <w:rsid w:val="006F53EE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F66F5"/>
    <w:rsid w:val="00812400"/>
    <w:rsid w:val="0082203C"/>
    <w:rsid w:val="008360A8"/>
    <w:rsid w:val="008416E0"/>
    <w:rsid w:val="00853E64"/>
    <w:rsid w:val="00895251"/>
    <w:rsid w:val="00897BFF"/>
    <w:rsid w:val="008C61B9"/>
    <w:rsid w:val="008D7A21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D74CF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2338"/>
    <w:rsid w:val="00BA3CC7"/>
    <w:rsid w:val="00BC4127"/>
    <w:rsid w:val="00BF457D"/>
    <w:rsid w:val="00BF4775"/>
    <w:rsid w:val="00BF66B0"/>
    <w:rsid w:val="00CA0C45"/>
    <w:rsid w:val="00CC3AB0"/>
    <w:rsid w:val="00CD4A9C"/>
    <w:rsid w:val="00CF12AE"/>
    <w:rsid w:val="00CF33B3"/>
    <w:rsid w:val="00D1798D"/>
    <w:rsid w:val="00D902A4"/>
    <w:rsid w:val="00DB2323"/>
    <w:rsid w:val="00DB331E"/>
    <w:rsid w:val="00DC4E21"/>
    <w:rsid w:val="00DD5358"/>
    <w:rsid w:val="00DF6D42"/>
    <w:rsid w:val="00E224A0"/>
    <w:rsid w:val="00E254F0"/>
    <w:rsid w:val="00E4313F"/>
    <w:rsid w:val="00E463C1"/>
    <w:rsid w:val="00E51168"/>
    <w:rsid w:val="00E55B4B"/>
    <w:rsid w:val="00E55FC7"/>
    <w:rsid w:val="00E57BE0"/>
    <w:rsid w:val="00E72A21"/>
    <w:rsid w:val="00E7715A"/>
    <w:rsid w:val="00EB700D"/>
    <w:rsid w:val="00F33B83"/>
    <w:rsid w:val="00F41B42"/>
    <w:rsid w:val="00F54BD0"/>
    <w:rsid w:val="00F71943"/>
    <w:rsid w:val="00FB3BB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858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0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2128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8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SISTEM INFORMASI PENDATAAN PRAKTIKUM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01C164-656F-42D0-917D-B58A091DE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12</Pages>
  <Words>211</Words>
  <Characters>1204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PANDUAN PENGGUNa</vt:lpstr>
      <vt:lpstr>Login</vt:lpstr>
      <vt:lpstr>Akun</vt:lpstr>
      <vt:lpstr>Pastisipan Kelas</vt:lpstr>
      <vt:lpstr>Presensi Kelas</vt:lpstr>
      <vt:lpstr>Log-Out</vt:lpstr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</dc:title>
  <dc:subject>2021</dc:subject>
  <dc:creator/>
  <cp:keywords/>
  <dc:description/>
  <cp:lastModifiedBy/>
  <cp:revision>1</cp:revision>
  <dcterms:created xsi:type="dcterms:W3CDTF">2021-10-04T06:20:00Z</dcterms:created>
  <dcterms:modified xsi:type="dcterms:W3CDTF">2021-10-04T06:55:00Z</dcterms:modified>
</cp:coreProperties>
</file>